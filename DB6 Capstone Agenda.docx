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A9336" w14:textId="360A96B0" w:rsidR="004650C6" w:rsidRDefault="000B5CDA" w:rsidP="000B5CDA">
      <w:pPr>
        <w:pStyle w:val="BasicParagraph"/>
        <w:suppressAutoHyphens/>
        <w:rPr>
          <w:rFonts w:ascii="Rocket Sans" w:hAnsi="Rocket Sans" w:cs="Sharp Sans No1 Bold"/>
          <w:b/>
          <w:bCs/>
          <w:color w:val="414042"/>
        </w:rPr>
      </w:pPr>
      <w:r w:rsidRPr="00F50B19">
        <w:rPr>
          <w:rFonts w:ascii="Rocket Sans" w:hAnsi="Rocket Sans" w:cs="Sharp Sans No1 Bold"/>
          <w:b/>
          <w:bCs/>
          <w:noProof/>
          <w:color w:val="414042"/>
        </w:rPr>
        <mc:AlternateContent>
          <mc:Choice Requires="wps">
            <w:drawing>
              <wp:anchor distT="0" distB="0" distL="114300" distR="114300" simplePos="0" relativeHeight="251659264" behindDoc="0" locked="0" layoutInCell="1" allowOverlap="1" wp14:anchorId="6B2A17C3" wp14:editId="6FB26FB8">
                <wp:simplePos x="0" y="0"/>
                <wp:positionH relativeFrom="column">
                  <wp:posOffset>-81481</wp:posOffset>
                </wp:positionH>
                <wp:positionV relativeFrom="paragraph">
                  <wp:posOffset>-819339</wp:posOffset>
                </wp:positionV>
                <wp:extent cx="3975652" cy="416460"/>
                <wp:effectExtent l="0" t="0" r="0" b="3175"/>
                <wp:wrapNone/>
                <wp:docPr id="2" name="Text Box 2"/>
                <wp:cNvGraphicFramePr/>
                <a:graphic xmlns:a="http://schemas.openxmlformats.org/drawingml/2006/main">
                  <a:graphicData uri="http://schemas.microsoft.com/office/word/2010/wordprocessingShape">
                    <wps:wsp>
                      <wps:cNvSpPr txBox="1"/>
                      <wps:spPr>
                        <a:xfrm>
                          <a:off x="0" y="0"/>
                          <a:ext cx="3975652" cy="416460"/>
                        </a:xfrm>
                        <a:prstGeom prst="rect">
                          <a:avLst/>
                        </a:prstGeom>
                        <a:solidFill>
                          <a:schemeClr val="lt1"/>
                        </a:solidFill>
                        <a:ln w="6350">
                          <a:noFill/>
                        </a:ln>
                      </wps:spPr>
                      <wps:txbx>
                        <w:txbxContent>
                          <w:p w14:paraId="1C8AA046" w14:textId="4B1534A2" w:rsidR="000B5CDA" w:rsidRDefault="0008227F" w:rsidP="000B5CDA">
                            <w:pPr>
                              <w:rPr>
                                <w:rFonts w:ascii="Rocket Sans" w:hAnsi="Rocket Sans"/>
                                <w:b/>
                                <w:bCs/>
                                <w:color w:val="414042"/>
                                <w:sz w:val="36"/>
                                <w:szCs w:val="36"/>
                              </w:rPr>
                            </w:pPr>
                            <w:r>
                              <w:rPr>
                                <w:rFonts w:ascii="Rocket Sans" w:hAnsi="Rocket Sans"/>
                                <w:b/>
                                <w:bCs/>
                                <w:color w:val="414042"/>
                                <w:sz w:val="36"/>
                                <w:szCs w:val="36"/>
                              </w:rPr>
                              <w:t>Capstone Agenda</w:t>
                            </w:r>
                          </w:p>
                          <w:p w14:paraId="0D337121" w14:textId="77777777" w:rsidR="00F50B19" w:rsidRDefault="00F50B19" w:rsidP="000B5CDA">
                            <w:pPr>
                              <w:rPr>
                                <w:rFonts w:ascii="Rocket Sans" w:hAnsi="Rocket Sans"/>
                                <w:b/>
                                <w:bCs/>
                                <w:color w:val="414042"/>
                                <w:sz w:val="36"/>
                                <w:szCs w:val="36"/>
                              </w:rPr>
                            </w:pPr>
                          </w:p>
                          <w:p w14:paraId="0987AE59" w14:textId="77777777" w:rsidR="00F50B19" w:rsidRPr="00F50B19" w:rsidRDefault="00F50B19" w:rsidP="000B5CDA">
                            <w:pPr>
                              <w:rPr>
                                <w:rFonts w:ascii="Rocket Sans" w:hAnsi="Rocket Sans"/>
                                <w:b/>
                                <w:bCs/>
                                <w:color w:val="414042"/>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2A17C3" id="_x0000_t202" coordsize="21600,21600" o:spt="202" path="m,l,21600r21600,l21600,xe">
                <v:stroke joinstyle="miter"/>
                <v:path gradientshapeok="t" o:connecttype="rect"/>
              </v:shapetype>
              <v:shape id="Text Box 2" o:spid="_x0000_s1026" type="#_x0000_t202" style="position:absolute;margin-left:-6.4pt;margin-top:-64.5pt;width:313.05pt;height:3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" fillcolor="white [3201]" stroked="f" strokeweight=".5pt">
                <v:textbox>
                  <w:txbxContent>
                    <w:p w14:paraId="1C8AA046" w14:textId="4B1534A2" w:rsidR="000B5CDA" w:rsidRDefault="0008227F" w:rsidP="000B5CDA">
                      <w:pPr>
                        <w:rPr>
                          <w:rFonts w:ascii="Rocket Sans" w:hAnsi="Rocket Sans"/>
                          <w:b/>
                          <w:bCs/>
                          <w:color w:val="414042"/>
                          <w:sz w:val="36"/>
                          <w:szCs w:val="36"/>
                        </w:rPr>
                      </w:pPr>
                      <w:r>
                        <w:rPr>
                          <w:rFonts w:ascii="Rocket Sans" w:hAnsi="Rocket Sans"/>
                          <w:b/>
                          <w:bCs/>
                          <w:color w:val="414042"/>
                          <w:sz w:val="36"/>
                          <w:szCs w:val="36"/>
                        </w:rPr>
                        <w:t>Capstone Agenda</w:t>
                      </w:r>
                    </w:p>
                    <w:p w14:paraId="0D337121" w14:textId="77777777" w:rsidR="00F50B19" w:rsidRDefault="00F50B19" w:rsidP="000B5CDA">
                      <w:pPr>
                        <w:rPr>
                          <w:rFonts w:ascii="Rocket Sans" w:hAnsi="Rocket Sans"/>
                          <w:b/>
                          <w:bCs/>
                          <w:color w:val="414042"/>
                          <w:sz w:val="36"/>
                          <w:szCs w:val="36"/>
                        </w:rPr>
                      </w:pPr>
                    </w:p>
                    <w:p w14:paraId="0987AE59" w14:textId="77777777" w:rsidR="00F50B19" w:rsidRPr="00F50B19" w:rsidRDefault="00F50B19" w:rsidP="000B5CDA">
                      <w:pPr>
                        <w:rPr>
                          <w:rFonts w:ascii="Rocket Sans" w:hAnsi="Rocket Sans"/>
                          <w:b/>
                          <w:bCs/>
                          <w:color w:val="414042"/>
                          <w:sz w:val="36"/>
                          <w:szCs w:val="36"/>
                        </w:rPr>
                      </w:pPr>
                    </w:p>
                  </w:txbxContent>
                </v:textbox>
              </v:shape>
            </w:pict>
          </mc:Fallback>
        </mc:AlternateContent>
      </w:r>
      <w:r w:rsidR="004650C6">
        <w:rPr>
          <w:rFonts w:ascii="Rocket Sans" w:hAnsi="Rocket Sans" w:cs="Sharp Sans No1 Bold"/>
          <w:b/>
          <w:bCs/>
          <w:color w:val="414042"/>
        </w:rPr>
        <w:t xml:space="preserve">  </w:t>
      </w:r>
    </w:p>
    <w:p w14:paraId="1F6B7C2A" w14:textId="3A1A794B" w:rsidR="00147BF3" w:rsidRPr="00C3202F" w:rsidRDefault="00F06E94" w:rsidP="00C3202F">
      <w:pPr>
        <w:pStyle w:val="Headers"/>
      </w:pPr>
      <w:r w:rsidRPr="00C3202F">
        <w:t>Objective</w:t>
      </w:r>
    </w:p>
    <w:p w14:paraId="04AF91F2" w14:textId="3014B74B" w:rsidR="00F06E94" w:rsidRPr="00C3202F" w:rsidRDefault="0008227F" w:rsidP="00C3202F">
      <w:pPr>
        <w:rPr>
          <w:rFonts w:ascii="Rocket Sans" w:hAnsi="Rocket Sans" w:cs="Sharp Sans No1 Bold"/>
          <w:noProof/>
          <w:color w:val="414042"/>
          <w:shd w:val="clear" w:color="auto" w:fill="FFFFFF"/>
        </w:rPr>
      </w:pPr>
      <w:r>
        <w:rPr>
          <w:rFonts w:ascii="Rocket Sans" w:hAnsi="Rocket Sans" w:cs="Sharp Sans No1 Bold"/>
          <w:noProof/>
          <w:color w:val="414042"/>
          <w:shd w:val="clear" w:color="auto" w:fill="FFFFFF"/>
        </w:rPr>
        <w:t xml:space="preserve">All the information regarding the next two weeks to complete capstone. </w:t>
      </w:r>
    </w:p>
    <w:p w14:paraId="659721C7" w14:textId="22EB9C99" w:rsidR="00C3202F" w:rsidRDefault="00C3202F" w:rsidP="00C3202F">
      <w:pPr>
        <w:pStyle w:val="NormalText"/>
        <w:shd w:val="clear" w:color="auto" w:fill="FFFFFF" w:themeFill="background1"/>
        <w:rPr>
          <w:shd w:val="clear" w:color="auto" w:fill="FAF9F8"/>
        </w:rPr>
      </w:pPr>
    </w:p>
    <w:p w14:paraId="43E3645C" w14:textId="77777777" w:rsidR="00C3202F" w:rsidRPr="00F06E94" w:rsidRDefault="00C3202F" w:rsidP="00C3202F">
      <w:pPr>
        <w:pStyle w:val="NormalText"/>
        <w:shd w:val="clear" w:color="auto" w:fill="FFFFFF" w:themeFill="background1"/>
        <w:rPr>
          <w:shd w:val="clear" w:color="auto" w:fill="FAF9F8"/>
        </w:rPr>
      </w:pPr>
    </w:p>
    <w:p w14:paraId="33EBC4A6" w14:textId="0F5F339B" w:rsidR="00C3202F" w:rsidRPr="00F06E94" w:rsidRDefault="00C3202F" w:rsidP="00C3202F">
      <w:pPr>
        <w:pStyle w:val="Headers"/>
      </w:pPr>
      <w:r>
        <w:t>Agenda:</w:t>
      </w:r>
    </w:p>
    <w:p w14:paraId="230688DA" w14:textId="77777777" w:rsidR="00DE049A" w:rsidRDefault="00DE049A" w:rsidP="00C3202F">
      <w:pPr>
        <w:pStyle w:val="NormalText"/>
        <w:ind w:left="0"/>
      </w:pPr>
    </w:p>
    <w:tbl>
      <w:tblPr>
        <w:tblW w:w="7358" w:type="dxa"/>
        <w:tblCellMar>
          <w:left w:w="0" w:type="dxa"/>
          <w:right w:w="0" w:type="dxa"/>
        </w:tblCellMar>
        <w:tblLook w:val="04A0" w:firstRow="1" w:lastRow="0" w:firstColumn="1" w:lastColumn="0" w:noHBand="0" w:noVBand="1"/>
      </w:tblPr>
      <w:tblGrid>
        <w:gridCol w:w="1204"/>
        <w:gridCol w:w="4770"/>
        <w:gridCol w:w="1384"/>
      </w:tblGrid>
      <w:tr w:rsidR="0008227F" w:rsidRPr="0008227F" w14:paraId="1EB47497" w14:textId="77777777" w:rsidTr="00FE5B1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4AC93"/>
            <w:tcMar>
              <w:top w:w="30" w:type="dxa"/>
              <w:left w:w="45" w:type="dxa"/>
              <w:bottom w:w="30" w:type="dxa"/>
              <w:right w:w="45" w:type="dxa"/>
            </w:tcMar>
            <w:vAlign w:val="bottom"/>
            <w:hideMark/>
          </w:tcPr>
          <w:p w14:paraId="57BE03CA" w14:textId="77777777" w:rsidR="0008227F" w:rsidRPr="0008227F" w:rsidRDefault="0008227F" w:rsidP="0008227F">
            <w:pPr>
              <w:jc w:val="center"/>
              <w:rPr>
                <w:rFonts w:ascii="Rocket Sans" w:eastAsia="Times New Roman" w:hAnsi="Rocket Sans" w:cs="Arial"/>
                <w:b/>
                <w:bCs/>
              </w:rPr>
            </w:pPr>
            <w:r w:rsidRPr="0008227F">
              <w:rPr>
                <w:rFonts w:ascii="Rocket Sans" w:eastAsia="Times New Roman" w:hAnsi="Rocket Sans" w:cs="Arial"/>
                <w:b/>
                <w:bCs/>
              </w:rPr>
              <w:t>Date</w:t>
            </w:r>
          </w:p>
        </w:tc>
        <w:tc>
          <w:tcPr>
            <w:tcW w:w="0" w:type="auto"/>
            <w:tcBorders>
              <w:top w:val="single" w:sz="6" w:space="0" w:color="000000"/>
              <w:left w:val="single" w:sz="6" w:space="0" w:color="CCCCCC"/>
              <w:bottom w:val="single" w:sz="6" w:space="0" w:color="000000"/>
              <w:right w:val="single" w:sz="6" w:space="0" w:color="000000"/>
            </w:tcBorders>
            <w:shd w:val="clear" w:color="auto" w:fill="F4AC93"/>
            <w:tcMar>
              <w:top w:w="30" w:type="dxa"/>
              <w:left w:w="45" w:type="dxa"/>
              <w:bottom w:w="30" w:type="dxa"/>
              <w:right w:w="45" w:type="dxa"/>
            </w:tcMar>
            <w:vAlign w:val="bottom"/>
            <w:hideMark/>
          </w:tcPr>
          <w:p w14:paraId="2FA44296" w14:textId="77777777" w:rsidR="0008227F" w:rsidRPr="0008227F" w:rsidRDefault="0008227F" w:rsidP="0008227F">
            <w:pPr>
              <w:jc w:val="center"/>
              <w:rPr>
                <w:rFonts w:ascii="Rocket Sans" w:eastAsia="Times New Roman" w:hAnsi="Rocket Sans" w:cs="Arial"/>
                <w:b/>
                <w:bCs/>
              </w:rPr>
            </w:pPr>
            <w:r w:rsidRPr="0008227F">
              <w:rPr>
                <w:rFonts w:ascii="Rocket Sans" w:eastAsia="Times New Roman" w:hAnsi="Rocket Sans" w:cs="Arial"/>
                <w:b/>
                <w:bCs/>
              </w:rPr>
              <w:t>Milestone</w:t>
            </w:r>
          </w:p>
        </w:tc>
        <w:tc>
          <w:tcPr>
            <w:tcW w:w="1384" w:type="dxa"/>
            <w:tcBorders>
              <w:top w:val="single" w:sz="6" w:space="0" w:color="000000"/>
              <w:left w:val="single" w:sz="6" w:space="0" w:color="CCCCCC"/>
              <w:bottom w:val="single" w:sz="6" w:space="0" w:color="000000"/>
              <w:right w:val="single" w:sz="6" w:space="0" w:color="000000"/>
            </w:tcBorders>
            <w:shd w:val="clear" w:color="auto" w:fill="F4AC93"/>
            <w:tcMar>
              <w:top w:w="30" w:type="dxa"/>
              <w:left w:w="45" w:type="dxa"/>
              <w:bottom w:w="30" w:type="dxa"/>
              <w:right w:w="45" w:type="dxa"/>
            </w:tcMar>
            <w:vAlign w:val="bottom"/>
            <w:hideMark/>
          </w:tcPr>
          <w:p w14:paraId="4B9B450A" w14:textId="77777777" w:rsidR="0008227F" w:rsidRPr="0008227F" w:rsidRDefault="0008227F" w:rsidP="0008227F">
            <w:pPr>
              <w:jc w:val="center"/>
              <w:rPr>
                <w:rFonts w:ascii="Rocket Sans" w:eastAsia="Times New Roman" w:hAnsi="Rocket Sans" w:cs="Arial"/>
                <w:b/>
                <w:bCs/>
              </w:rPr>
            </w:pPr>
            <w:r w:rsidRPr="0008227F">
              <w:rPr>
                <w:rFonts w:ascii="Rocket Sans" w:eastAsia="Times New Roman" w:hAnsi="Rocket Sans" w:cs="Arial"/>
                <w:b/>
                <w:bCs/>
              </w:rPr>
              <w:t>Due</w:t>
            </w:r>
          </w:p>
        </w:tc>
      </w:tr>
      <w:tr w:rsidR="0008227F" w:rsidRPr="0008227F" w14:paraId="2AE77D4D" w14:textId="77777777" w:rsidTr="00FE5B1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E7E6E6" w:themeFill="background2"/>
            <w:tcMar>
              <w:top w:w="30" w:type="dxa"/>
              <w:left w:w="45" w:type="dxa"/>
              <w:bottom w:w="30" w:type="dxa"/>
              <w:right w:w="45" w:type="dxa"/>
            </w:tcMar>
            <w:vAlign w:val="bottom"/>
            <w:hideMark/>
          </w:tcPr>
          <w:p w14:paraId="0BE9842C" w14:textId="77777777" w:rsidR="0008227F" w:rsidRPr="0008227F" w:rsidRDefault="0008227F" w:rsidP="0008227F">
            <w:pPr>
              <w:jc w:val="center"/>
              <w:rPr>
                <w:rFonts w:ascii="Rocket Sans" w:eastAsia="Times New Roman" w:hAnsi="Rocket Sans" w:cs="Arial"/>
                <w:sz w:val="20"/>
                <w:szCs w:val="20"/>
              </w:rPr>
            </w:pPr>
            <w:r w:rsidRPr="0008227F">
              <w:rPr>
                <w:rFonts w:ascii="Rocket Sans" w:eastAsia="Times New Roman" w:hAnsi="Rocket Sans" w:cs="Arial"/>
                <w:sz w:val="20"/>
                <w:szCs w:val="20"/>
              </w:rPr>
              <w:t>11/5/2021</w:t>
            </w:r>
          </w:p>
        </w:tc>
        <w:tc>
          <w:tcPr>
            <w:tcW w:w="0" w:type="auto"/>
            <w:tcBorders>
              <w:top w:val="single" w:sz="6" w:space="0" w:color="CCCCCC"/>
              <w:left w:val="single" w:sz="6" w:space="0" w:color="CCCCCC"/>
              <w:bottom w:val="single" w:sz="6" w:space="0" w:color="000000"/>
              <w:right w:val="single" w:sz="6" w:space="0" w:color="000000"/>
            </w:tcBorders>
            <w:shd w:val="clear" w:color="auto" w:fill="E7E6E6" w:themeFill="background2"/>
            <w:tcMar>
              <w:top w:w="30" w:type="dxa"/>
              <w:left w:w="45" w:type="dxa"/>
              <w:bottom w:w="30" w:type="dxa"/>
              <w:right w:w="45" w:type="dxa"/>
            </w:tcMar>
            <w:vAlign w:val="bottom"/>
            <w:hideMark/>
          </w:tcPr>
          <w:p w14:paraId="1880521F" w14:textId="77777777" w:rsidR="0008227F" w:rsidRPr="0008227F" w:rsidRDefault="0008227F" w:rsidP="0008227F">
            <w:pPr>
              <w:rPr>
                <w:rFonts w:ascii="Rocket Sans" w:eastAsia="Times New Roman" w:hAnsi="Rocket Sans" w:cs="Arial"/>
                <w:sz w:val="20"/>
                <w:szCs w:val="20"/>
              </w:rPr>
            </w:pPr>
            <w:r w:rsidRPr="0008227F">
              <w:rPr>
                <w:rFonts w:ascii="Rocket Sans" w:eastAsia="Times New Roman" w:hAnsi="Rocket Sans" w:cs="Arial"/>
                <w:sz w:val="20"/>
                <w:szCs w:val="20"/>
              </w:rPr>
              <w:t>Group Announcements</w:t>
            </w:r>
          </w:p>
        </w:tc>
        <w:tc>
          <w:tcPr>
            <w:tcW w:w="1384" w:type="dxa"/>
            <w:tcBorders>
              <w:top w:val="single" w:sz="6" w:space="0" w:color="CCCCCC"/>
              <w:left w:val="single" w:sz="6" w:space="0" w:color="CCCCCC"/>
              <w:bottom w:val="single" w:sz="6" w:space="0" w:color="000000"/>
              <w:right w:val="single" w:sz="6" w:space="0" w:color="000000"/>
            </w:tcBorders>
            <w:shd w:val="clear" w:color="auto" w:fill="E7E6E6" w:themeFill="background2"/>
            <w:tcMar>
              <w:top w:w="30" w:type="dxa"/>
              <w:left w:w="45" w:type="dxa"/>
              <w:bottom w:w="30" w:type="dxa"/>
              <w:right w:w="45" w:type="dxa"/>
            </w:tcMar>
            <w:vAlign w:val="bottom"/>
            <w:hideMark/>
          </w:tcPr>
          <w:p w14:paraId="0DDB2357" w14:textId="77777777" w:rsidR="0008227F" w:rsidRPr="0008227F" w:rsidRDefault="0008227F" w:rsidP="0008227F">
            <w:pPr>
              <w:rPr>
                <w:rFonts w:ascii="Rocket Sans" w:eastAsia="Times New Roman" w:hAnsi="Rocket Sans" w:cs="Arial"/>
                <w:sz w:val="20"/>
                <w:szCs w:val="20"/>
              </w:rPr>
            </w:pPr>
          </w:p>
        </w:tc>
      </w:tr>
      <w:tr w:rsidR="0008227F" w:rsidRPr="0008227F" w14:paraId="7B66013A" w14:textId="77777777" w:rsidTr="00FE5B1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DBEAB66" w14:textId="77777777" w:rsidR="0008227F" w:rsidRPr="0008227F" w:rsidRDefault="0008227F" w:rsidP="0008227F">
            <w:pPr>
              <w:jc w:val="center"/>
              <w:rPr>
                <w:rFonts w:ascii="Rocket Sans" w:eastAsia="Times New Roman" w:hAnsi="Rocket Sans" w:cs="Arial"/>
                <w:sz w:val="20"/>
                <w:szCs w:val="20"/>
              </w:rPr>
            </w:pPr>
            <w:r w:rsidRPr="0008227F">
              <w:rPr>
                <w:rFonts w:ascii="Rocket Sans" w:eastAsia="Times New Roman" w:hAnsi="Rocket Sans" w:cs="Arial"/>
                <w:sz w:val="20"/>
                <w:szCs w:val="20"/>
              </w:rPr>
              <w:t>11/8/2021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6C212E9" w14:textId="77777777" w:rsidR="0008227F" w:rsidRPr="0008227F" w:rsidRDefault="0008227F" w:rsidP="0008227F">
            <w:pPr>
              <w:rPr>
                <w:rFonts w:ascii="Rocket Sans" w:eastAsia="Times New Roman" w:hAnsi="Rocket Sans" w:cs="Arial"/>
                <w:sz w:val="20"/>
                <w:szCs w:val="20"/>
              </w:rPr>
            </w:pPr>
            <w:r w:rsidRPr="0008227F">
              <w:rPr>
                <w:rFonts w:ascii="Rocket Sans" w:eastAsia="Times New Roman" w:hAnsi="Rocket Sans" w:cs="Arial"/>
                <w:sz w:val="20"/>
                <w:szCs w:val="20"/>
              </w:rPr>
              <w:t>Finalize Application Pitched</w:t>
            </w:r>
          </w:p>
        </w:tc>
        <w:tc>
          <w:tcPr>
            <w:tcW w:w="1384"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E5C70F3" w14:textId="77777777" w:rsidR="0008227F" w:rsidRPr="0008227F" w:rsidRDefault="0008227F" w:rsidP="0008227F">
            <w:pPr>
              <w:jc w:val="center"/>
              <w:rPr>
                <w:rFonts w:ascii="Rocket Sans" w:eastAsia="Times New Roman" w:hAnsi="Rocket Sans" w:cs="Arial"/>
                <w:sz w:val="20"/>
                <w:szCs w:val="20"/>
              </w:rPr>
            </w:pPr>
            <w:r w:rsidRPr="0008227F">
              <w:rPr>
                <w:rFonts w:ascii="Rocket Sans" w:eastAsia="Times New Roman" w:hAnsi="Rocket Sans" w:cs="Arial"/>
                <w:sz w:val="20"/>
                <w:szCs w:val="20"/>
              </w:rPr>
              <w:t>Noon</w:t>
            </w:r>
          </w:p>
        </w:tc>
      </w:tr>
      <w:tr w:rsidR="0008227F" w:rsidRPr="0008227F" w14:paraId="3CC250A8" w14:textId="77777777" w:rsidTr="00FE5B1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349FDF1" w14:textId="77777777" w:rsidR="0008227F" w:rsidRPr="0008227F" w:rsidRDefault="0008227F" w:rsidP="0008227F">
            <w:pPr>
              <w:jc w:val="center"/>
              <w:rPr>
                <w:rFonts w:ascii="Rocket Sans" w:eastAsia="Times New Roman" w:hAnsi="Rocket Sans" w:cs="Arial"/>
                <w:sz w:val="20"/>
                <w:szCs w:val="20"/>
              </w:rPr>
            </w:pPr>
            <w:r w:rsidRPr="0008227F">
              <w:rPr>
                <w:rFonts w:ascii="Rocket Sans" w:eastAsia="Times New Roman" w:hAnsi="Rocket Sans" w:cs="Arial"/>
                <w:sz w:val="20"/>
                <w:szCs w:val="20"/>
              </w:rPr>
              <w:t>11/8/2021</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89FC15F" w14:textId="6AC492A2" w:rsidR="0008227F" w:rsidRPr="0008227F" w:rsidRDefault="0008227F" w:rsidP="0008227F">
            <w:pPr>
              <w:rPr>
                <w:rFonts w:ascii="Rocket Sans" w:eastAsia="Times New Roman" w:hAnsi="Rocket Sans" w:cs="Arial"/>
                <w:sz w:val="20"/>
                <w:szCs w:val="20"/>
              </w:rPr>
            </w:pPr>
            <w:r w:rsidRPr="00FE5B12">
              <w:rPr>
                <w:rFonts w:ascii="Rocket Sans" w:eastAsia="Times New Roman" w:hAnsi="Rocket Sans" w:cs="Arial"/>
                <w:sz w:val="20"/>
                <w:szCs w:val="20"/>
              </w:rPr>
              <w:t>15-minute</w:t>
            </w:r>
            <w:r w:rsidRPr="0008227F">
              <w:rPr>
                <w:rFonts w:ascii="Rocket Sans" w:eastAsia="Times New Roman" w:hAnsi="Rocket Sans" w:cs="Arial"/>
                <w:sz w:val="20"/>
                <w:szCs w:val="20"/>
              </w:rPr>
              <w:t xml:space="preserve"> Pitch with Hemory and Riley (Outlook)</w:t>
            </w:r>
          </w:p>
        </w:tc>
        <w:tc>
          <w:tcPr>
            <w:tcW w:w="1384"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3CA238A" w14:textId="77777777" w:rsidR="0008227F" w:rsidRPr="0008227F" w:rsidRDefault="0008227F" w:rsidP="0008227F">
            <w:pPr>
              <w:jc w:val="center"/>
              <w:rPr>
                <w:rFonts w:ascii="Rocket Sans" w:eastAsia="Times New Roman" w:hAnsi="Rocket Sans" w:cs="Arial"/>
                <w:sz w:val="20"/>
                <w:szCs w:val="20"/>
              </w:rPr>
            </w:pPr>
            <w:r w:rsidRPr="0008227F">
              <w:rPr>
                <w:rFonts w:ascii="Rocket Sans" w:eastAsia="Times New Roman" w:hAnsi="Rocket Sans" w:cs="Arial"/>
                <w:sz w:val="20"/>
                <w:szCs w:val="20"/>
              </w:rPr>
              <w:t>1:30p - 3:00p</w:t>
            </w:r>
          </w:p>
        </w:tc>
      </w:tr>
      <w:tr w:rsidR="0008227F" w:rsidRPr="0008227F" w14:paraId="32267211" w14:textId="77777777" w:rsidTr="00FE5B1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59D099D" w14:textId="77777777" w:rsidR="0008227F" w:rsidRPr="0008227F" w:rsidRDefault="0008227F" w:rsidP="0008227F">
            <w:pPr>
              <w:jc w:val="center"/>
              <w:rPr>
                <w:rFonts w:ascii="Rocket Sans" w:eastAsia="Times New Roman" w:hAnsi="Rocket Sans" w:cs="Arial"/>
                <w:sz w:val="20"/>
                <w:szCs w:val="20"/>
              </w:rPr>
            </w:pPr>
            <w:r w:rsidRPr="0008227F">
              <w:rPr>
                <w:rFonts w:ascii="Rocket Sans" w:eastAsia="Times New Roman" w:hAnsi="Rocket Sans" w:cs="Arial"/>
                <w:sz w:val="20"/>
                <w:szCs w:val="20"/>
              </w:rPr>
              <w:t>11/8/2021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4867192" w14:textId="77777777" w:rsidR="0008227F" w:rsidRPr="0008227F" w:rsidRDefault="0008227F" w:rsidP="0008227F">
            <w:pPr>
              <w:rPr>
                <w:rFonts w:ascii="Rocket Sans" w:eastAsia="Times New Roman" w:hAnsi="Rocket Sans" w:cs="Arial"/>
                <w:sz w:val="20"/>
                <w:szCs w:val="20"/>
              </w:rPr>
            </w:pPr>
            <w:r w:rsidRPr="0008227F">
              <w:rPr>
                <w:rFonts w:ascii="Rocket Sans" w:eastAsia="Times New Roman" w:hAnsi="Rocket Sans" w:cs="Arial"/>
                <w:sz w:val="20"/>
                <w:szCs w:val="20"/>
              </w:rPr>
              <w:t xml:space="preserve">Students: </w:t>
            </w:r>
            <w:r w:rsidRPr="0008227F">
              <w:rPr>
                <w:rFonts w:ascii="Rocket Sans" w:eastAsia="Times New Roman" w:hAnsi="Rocket Sans" w:cs="Arial"/>
                <w:sz w:val="20"/>
                <w:szCs w:val="20"/>
              </w:rPr>
              <w:br/>
              <w:t>Create Trello Board for Task Management</w:t>
            </w:r>
            <w:r w:rsidRPr="0008227F">
              <w:rPr>
                <w:rFonts w:ascii="Rocket Sans" w:eastAsia="Times New Roman" w:hAnsi="Rocket Sans" w:cs="Arial"/>
                <w:sz w:val="20"/>
                <w:szCs w:val="20"/>
              </w:rPr>
              <w:br/>
              <w:t>Create Tasks/User stories for Week 1</w:t>
            </w:r>
            <w:r w:rsidRPr="0008227F">
              <w:rPr>
                <w:rFonts w:ascii="Rocket Sans" w:eastAsia="Times New Roman" w:hAnsi="Rocket Sans" w:cs="Arial"/>
                <w:sz w:val="20"/>
                <w:szCs w:val="20"/>
              </w:rPr>
              <w:br/>
              <w:t>Create GitHub repository</w:t>
            </w:r>
            <w:r w:rsidRPr="0008227F">
              <w:rPr>
                <w:rFonts w:ascii="Rocket Sans" w:eastAsia="Times New Roman" w:hAnsi="Rocket Sans" w:cs="Arial"/>
                <w:sz w:val="20"/>
                <w:szCs w:val="20"/>
              </w:rPr>
              <w:br/>
              <w:t>Schedule Daily Standup</w:t>
            </w:r>
          </w:p>
        </w:tc>
        <w:tc>
          <w:tcPr>
            <w:tcW w:w="1384"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4BFEE50" w14:textId="77777777" w:rsidR="0008227F" w:rsidRPr="0008227F" w:rsidRDefault="0008227F" w:rsidP="0008227F">
            <w:pPr>
              <w:jc w:val="center"/>
              <w:rPr>
                <w:rFonts w:ascii="Rocket Sans" w:eastAsia="Times New Roman" w:hAnsi="Rocket Sans" w:cs="Arial"/>
                <w:sz w:val="20"/>
                <w:szCs w:val="20"/>
              </w:rPr>
            </w:pPr>
            <w:r w:rsidRPr="0008227F">
              <w:rPr>
                <w:rFonts w:ascii="Rocket Sans" w:eastAsia="Times New Roman" w:hAnsi="Rocket Sans" w:cs="Arial"/>
                <w:sz w:val="20"/>
                <w:szCs w:val="20"/>
              </w:rPr>
              <w:t>EOD</w:t>
            </w:r>
          </w:p>
        </w:tc>
      </w:tr>
      <w:tr w:rsidR="0008227F" w:rsidRPr="0008227F" w14:paraId="0A8B4F50" w14:textId="77777777" w:rsidTr="00FE5B1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7F2CB73" w14:textId="77777777" w:rsidR="0008227F" w:rsidRPr="0008227F" w:rsidRDefault="0008227F" w:rsidP="0008227F">
            <w:pPr>
              <w:jc w:val="center"/>
              <w:rPr>
                <w:rFonts w:ascii="Rocket Sans" w:eastAsia="Times New Roman" w:hAnsi="Rocket Sans" w:cs="Arial"/>
                <w:sz w:val="20"/>
                <w:szCs w:val="20"/>
              </w:rPr>
            </w:pPr>
            <w:r w:rsidRPr="0008227F">
              <w:rPr>
                <w:rFonts w:ascii="Rocket Sans" w:eastAsia="Times New Roman" w:hAnsi="Rocket Sans" w:cs="Arial"/>
                <w:sz w:val="20"/>
                <w:szCs w:val="20"/>
              </w:rPr>
              <w:t>11/9/2021</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873A304" w14:textId="77777777" w:rsidR="0008227F" w:rsidRPr="0008227F" w:rsidRDefault="0008227F" w:rsidP="0008227F">
            <w:pPr>
              <w:rPr>
                <w:rFonts w:ascii="Rocket Sans" w:eastAsia="Times New Roman" w:hAnsi="Rocket Sans" w:cs="Arial"/>
                <w:sz w:val="20"/>
                <w:szCs w:val="20"/>
              </w:rPr>
            </w:pPr>
            <w:r w:rsidRPr="0008227F">
              <w:rPr>
                <w:rFonts w:ascii="Rocket Sans" w:eastAsia="Times New Roman" w:hAnsi="Rocket Sans" w:cs="Arial"/>
                <w:sz w:val="20"/>
                <w:szCs w:val="20"/>
              </w:rPr>
              <w:t>Morning Standup</w:t>
            </w:r>
            <w:r w:rsidRPr="0008227F">
              <w:rPr>
                <w:rFonts w:ascii="Rocket Sans" w:eastAsia="Times New Roman" w:hAnsi="Rocket Sans" w:cs="Arial"/>
                <w:sz w:val="20"/>
                <w:szCs w:val="20"/>
              </w:rPr>
              <w:br/>
              <w:t>Work on Tasks</w:t>
            </w:r>
          </w:p>
        </w:tc>
        <w:tc>
          <w:tcPr>
            <w:tcW w:w="1384"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74198AF" w14:textId="77777777" w:rsidR="0008227F" w:rsidRPr="0008227F" w:rsidRDefault="0008227F" w:rsidP="0008227F">
            <w:pPr>
              <w:rPr>
                <w:rFonts w:ascii="Rocket Sans" w:eastAsia="Times New Roman" w:hAnsi="Rocket Sans" w:cs="Arial"/>
                <w:sz w:val="20"/>
                <w:szCs w:val="20"/>
              </w:rPr>
            </w:pPr>
          </w:p>
        </w:tc>
      </w:tr>
      <w:tr w:rsidR="0008227F" w:rsidRPr="0008227F" w14:paraId="3250456D" w14:textId="77777777" w:rsidTr="00FE5B1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D6E6C75" w14:textId="77777777" w:rsidR="0008227F" w:rsidRPr="0008227F" w:rsidRDefault="0008227F" w:rsidP="0008227F">
            <w:pPr>
              <w:jc w:val="center"/>
              <w:rPr>
                <w:rFonts w:ascii="Rocket Sans" w:eastAsia="Times New Roman" w:hAnsi="Rocket Sans" w:cs="Arial"/>
                <w:sz w:val="20"/>
                <w:szCs w:val="20"/>
              </w:rPr>
            </w:pPr>
            <w:r w:rsidRPr="0008227F">
              <w:rPr>
                <w:rFonts w:ascii="Rocket Sans" w:eastAsia="Times New Roman" w:hAnsi="Rocket Sans" w:cs="Arial"/>
                <w:sz w:val="20"/>
                <w:szCs w:val="20"/>
              </w:rPr>
              <w:t>11/10/2021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043876B" w14:textId="77777777" w:rsidR="0008227F" w:rsidRPr="0008227F" w:rsidRDefault="0008227F" w:rsidP="0008227F">
            <w:pPr>
              <w:rPr>
                <w:rFonts w:ascii="Rocket Sans" w:eastAsia="Times New Roman" w:hAnsi="Rocket Sans" w:cs="Arial"/>
                <w:sz w:val="20"/>
                <w:szCs w:val="20"/>
              </w:rPr>
            </w:pPr>
            <w:r w:rsidRPr="0008227F">
              <w:rPr>
                <w:rFonts w:ascii="Rocket Sans" w:eastAsia="Times New Roman" w:hAnsi="Rocket Sans" w:cs="Arial"/>
                <w:sz w:val="20"/>
                <w:szCs w:val="20"/>
              </w:rPr>
              <w:t>Morning Standup</w:t>
            </w:r>
            <w:r w:rsidRPr="0008227F">
              <w:rPr>
                <w:rFonts w:ascii="Rocket Sans" w:eastAsia="Times New Roman" w:hAnsi="Rocket Sans" w:cs="Arial"/>
                <w:sz w:val="20"/>
                <w:szCs w:val="20"/>
              </w:rPr>
              <w:br/>
              <w:t>Work on Tasks</w:t>
            </w:r>
          </w:p>
        </w:tc>
        <w:tc>
          <w:tcPr>
            <w:tcW w:w="1384"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9AECF37" w14:textId="77777777" w:rsidR="0008227F" w:rsidRPr="0008227F" w:rsidRDefault="0008227F" w:rsidP="0008227F">
            <w:pPr>
              <w:rPr>
                <w:rFonts w:ascii="Rocket Sans" w:eastAsia="Times New Roman" w:hAnsi="Rocket Sans" w:cs="Arial"/>
                <w:sz w:val="20"/>
                <w:szCs w:val="20"/>
              </w:rPr>
            </w:pPr>
          </w:p>
        </w:tc>
      </w:tr>
      <w:tr w:rsidR="0008227F" w:rsidRPr="0008227F" w14:paraId="17FF4F94" w14:textId="77777777" w:rsidTr="00FE5B1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C843546" w14:textId="77777777" w:rsidR="0008227F" w:rsidRPr="0008227F" w:rsidRDefault="0008227F" w:rsidP="0008227F">
            <w:pPr>
              <w:jc w:val="center"/>
              <w:rPr>
                <w:rFonts w:ascii="Rocket Sans" w:eastAsia="Times New Roman" w:hAnsi="Rocket Sans" w:cs="Arial"/>
                <w:sz w:val="20"/>
                <w:szCs w:val="20"/>
              </w:rPr>
            </w:pPr>
            <w:r w:rsidRPr="0008227F">
              <w:rPr>
                <w:rFonts w:ascii="Rocket Sans" w:eastAsia="Times New Roman" w:hAnsi="Rocket Sans" w:cs="Arial"/>
                <w:sz w:val="20"/>
                <w:szCs w:val="20"/>
              </w:rPr>
              <w:t>11/11/2021</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6FC8DA2" w14:textId="77777777" w:rsidR="0008227F" w:rsidRPr="0008227F" w:rsidRDefault="0008227F" w:rsidP="0008227F">
            <w:pPr>
              <w:rPr>
                <w:rFonts w:ascii="Rocket Sans" w:eastAsia="Times New Roman" w:hAnsi="Rocket Sans" w:cs="Arial"/>
                <w:sz w:val="20"/>
                <w:szCs w:val="20"/>
              </w:rPr>
            </w:pPr>
            <w:r w:rsidRPr="0008227F">
              <w:rPr>
                <w:rFonts w:ascii="Rocket Sans" w:eastAsia="Times New Roman" w:hAnsi="Rocket Sans" w:cs="Arial"/>
                <w:sz w:val="20"/>
                <w:szCs w:val="20"/>
              </w:rPr>
              <w:t>Morning Standup</w:t>
            </w:r>
            <w:r w:rsidRPr="0008227F">
              <w:rPr>
                <w:rFonts w:ascii="Rocket Sans" w:eastAsia="Times New Roman" w:hAnsi="Rocket Sans" w:cs="Arial"/>
                <w:sz w:val="20"/>
                <w:szCs w:val="20"/>
              </w:rPr>
              <w:br/>
              <w:t>Work on Tasks</w:t>
            </w:r>
          </w:p>
        </w:tc>
        <w:tc>
          <w:tcPr>
            <w:tcW w:w="1384"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1D2331B" w14:textId="77777777" w:rsidR="0008227F" w:rsidRPr="0008227F" w:rsidRDefault="0008227F" w:rsidP="0008227F">
            <w:pPr>
              <w:rPr>
                <w:rFonts w:ascii="Rocket Sans" w:eastAsia="Times New Roman" w:hAnsi="Rocket Sans" w:cs="Arial"/>
                <w:sz w:val="20"/>
                <w:szCs w:val="20"/>
              </w:rPr>
            </w:pPr>
          </w:p>
        </w:tc>
      </w:tr>
      <w:tr w:rsidR="0008227F" w:rsidRPr="0008227F" w14:paraId="688C610C" w14:textId="77777777" w:rsidTr="00FE5B1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89CA028" w14:textId="77777777" w:rsidR="0008227F" w:rsidRPr="0008227F" w:rsidRDefault="0008227F" w:rsidP="0008227F">
            <w:pPr>
              <w:jc w:val="center"/>
              <w:rPr>
                <w:rFonts w:ascii="Rocket Sans" w:eastAsia="Times New Roman" w:hAnsi="Rocket Sans" w:cs="Arial"/>
                <w:sz w:val="20"/>
                <w:szCs w:val="20"/>
              </w:rPr>
            </w:pPr>
            <w:r w:rsidRPr="0008227F">
              <w:rPr>
                <w:rFonts w:ascii="Rocket Sans" w:eastAsia="Times New Roman" w:hAnsi="Rocket Sans" w:cs="Arial"/>
                <w:sz w:val="20"/>
                <w:szCs w:val="20"/>
              </w:rPr>
              <w:t>11/11/2021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BB8EBA1" w14:textId="77777777" w:rsidR="0008227F" w:rsidRPr="0008227F" w:rsidRDefault="0008227F" w:rsidP="0008227F">
            <w:pPr>
              <w:rPr>
                <w:rFonts w:ascii="Rocket Sans" w:eastAsia="Times New Roman" w:hAnsi="Rocket Sans" w:cs="Arial"/>
                <w:sz w:val="20"/>
                <w:szCs w:val="20"/>
              </w:rPr>
            </w:pPr>
            <w:r w:rsidRPr="0008227F">
              <w:rPr>
                <w:rFonts w:ascii="Rocket Sans" w:eastAsia="Times New Roman" w:hAnsi="Rocket Sans" w:cs="Arial"/>
                <w:sz w:val="20"/>
                <w:szCs w:val="20"/>
              </w:rPr>
              <w:t>Complete Pull Request for Week 1</w:t>
            </w:r>
          </w:p>
        </w:tc>
        <w:tc>
          <w:tcPr>
            <w:tcW w:w="1384"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0347C2C" w14:textId="77777777" w:rsidR="0008227F" w:rsidRPr="0008227F" w:rsidRDefault="0008227F" w:rsidP="0008227F">
            <w:pPr>
              <w:jc w:val="center"/>
              <w:rPr>
                <w:rFonts w:ascii="Rocket Sans" w:eastAsia="Times New Roman" w:hAnsi="Rocket Sans" w:cs="Arial"/>
                <w:sz w:val="20"/>
                <w:szCs w:val="20"/>
              </w:rPr>
            </w:pPr>
            <w:r w:rsidRPr="0008227F">
              <w:rPr>
                <w:rFonts w:ascii="Rocket Sans" w:eastAsia="Times New Roman" w:hAnsi="Rocket Sans" w:cs="Arial"/>
                <w:sz w:val="20"/>
                <w:szCs w:val="20"/>
              </w:rPr>
              <w:t>EOD</w:t>
            </w:r>
          </w:p>
        </w:tc>
      </w:tr>
      <w:tr w:rsidR="0008227F" w:rsidRPr="0008227F" w14:paraId="7C46BF22" w14:textId="77777777" w:rsidTr="00FE5B1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6C740AFC" w14:textId="77777777" w:rsidR="0008227F" w:rsidRPr="0008227F" w:rsidRDefault="0008227F" w:rsidP="0008227F">
            <w:pPr>
              <w:jc w:val="center"/>
              <w:rPr>
                <w:rFonts w:ascii="Rocket Sans" w:eastAsia="Times New Roman" w:hAnsi="Rocket Sans" w:cs="Arial"/>
                <w:sz w:val="20"/>
                <w:szCs w:val="20"/>
              </w:rPr>
            </w:pPr>
            <w:r w:rsidRPr="0008227F">
              <w:rPr>
                <w:rFonts w:ascii="Rocket Sans" w:eastAsia="Times New Roman" w:hAnsi="Rocket Sans" w:cs="Arial"/>
                <w:sz w:val="20"/>
                <w:szCs w:val="20"/>
              </w:rPr>
              <w:t>11/12/2021</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3AD64887" w14:textId="5DD20B0B" w:rsidR="0008227F" w:rsidRPr="0008227F" w:rsidRDefault="0008227F" w:rsidP="0008227F">
            <w:pPr>
              <w:rPr>
                <w:rFonts w:ascii="Rocket Sans" w:eastAsia="Times New Roman" w:hAnsi="Rocket Sans" w:cs="Arial"/>
                <w:sz w:val="20"/>
                <w:szCs w:val="20"/>
              </w:rPr>
            </w:pPr>
            <w:r w:rsidRPr="0008227F">
              <w:rPr>
                <w:rFonts w:ascii="Rocket Sans" w:eastAsia="Times New Roman" w:hAnsi="Rocket Sans" w:cs="Arial"/>
                <w:sz w:val="20"/>
                <w:szCs w:val="20"/>
              </w:rPr>
              <w:t xml:space="preserve">Schedule </w:t>
            </w:r>
            <w:r w:rsidRPr="00FE5B12">
              <w:rPr>
                <w:rFonts w:ascii="Rocket Sans" w:eastAsia="Times New Roman" w:hAnsi="Rocket Sans" w:cs="Arial"/>
                <w:sz w:val="20"/>
                <w:szCs w:val="20"/>
              </w:rPr>
              <w:t>30-minute</w:t>
            </w:r>
            <w:r w:rsidRPr="0008227F">
              <w:rPr>
                <w:rFonts w:ascii="Rocket Sans" w:eastAsia="Times New Roman" w:hAnsi="Rocket Sans" w:cs="Arial"/>
                <w:sz w:val="20"/>
                <w:szCs w:val="20"/>
              </w:rPr>
              <w:t xml:space="preserve"> Retro with Hemory and Riley</w:t>
            </w:r>
          </w:p>
        </w:tc>
        <w:tc>
          <w:tcPr>
            <w:tcW w:w="1384"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9A93AEF" w14:textId="77777777" w:rsidR="0008227F" w:rsidRPr="0008227F" w:rsidRDefault="0008227F" w:rsidP="0008227F">
            <w:pPr>
              <w:jc w:val="center"/>
              <w:rPr>
                <w:rFonts w:ascii="Rocket Sans" w:eastAsia="Times New Roman" w:hAnsi="Rocket Sans" w:cs="Arial"/>
                <w:sz w:val="20"/>
                <w:szCs w:val="20"/>
              </w:rPr>
            </w:pPr>
            <w:r w:rsidRPr="0008227F">
              <w:rPr>
                <w:rFonts w:ascii="Rocket Sans" w:eastAsia="Times New Roman" w:hAnsi="Rocket Sans" w:cs="Arial"/>
                <w:sz w:val="20"/>
                <w:szCs w:val="20"/>
              </w:rPr>
              <w:t>Noon</w:t>
            </w:r>
          </w:p>
        </w:tc>
      </w:tr>
      <w:tr w:rsidR="0008227F" w:rsidRPr="0008227F" w14:paraId="2F3EE8B5" w14:textId="77777777" w:rsidTr="00FE5B1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11F732A" w14:textId="77777777" w:rsidR="0008227F" w:rsidRPr="0008227F" w:rsidRDefault="0008227F" w:rsidP="0008227F">
            <w:pPr>
              <w:jc w:val="center"/>
              <w:rPr>
                <w:rFonts w:ascii="Rocket Sans" w:eastAsia="Times New Roman" w:hAnsi="Rocket Sans" w:cs="Arial"/>
                <w:sz w:val="20"/>
                <w:szCs w:val="20"/>
              </w:rPr>
            </w:pPr>
            <w:r w:rsidRPr="0008227F">
              <w:rPr>
                <w:rFonts w:ascii="Rocket Sans" w:eastAsia="Times New Roman" w:hAnsi="Rocket Sans" w:cs="Arial"/>
                <w:sz w:val="20"/>
                <w:szCs w:val="20"/>
              </w:rPr>
              <w:t>11/13/2021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E91D6D1" w14:textId="77777777" w:rsidR="0008227F" w:rsidRPr="0008227F" w:rsidRDefault="0008227F" w:rsidP="0008227F">
            <w:pPr>
              <w:rPr>
                <w:rFonts w:ascii="Rocket Sans" w:eastAsia="Times New Roman" w:hAnsi="Rocket Sans" w:cs="Arial"/>
                <w:sz w:val="20"/>
                <w:szCs w:val="20"/>
              </w:rPr>
            </w:pPr>
            <w:r w:rsidRPr="0008227F">
              <w:rPr>
                <w:rFonts w:ascii="Rocket Sans" w:eastAsia="Times New Roman" w:hAnsi="Rocket Sans" w:cs="Arial"/>
                <w:sz w:val="20"/>
                <w:szCs w:val="20"/>
              </w:rPr>
              <w:t>Complete Week 2 Planning</w:t>
            </w:r>
          </w:p>
        </w:tc>
        <w:tc>
          <w:tcPr>
            <w:tcW w:w="1384"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BEAF17B" w14:textId="77777777" w:rsidR="0008227F" w:rsidRPr="0008227F" w:rsidRDefault="0008227F" w:rsidP="0008227F">
            <w:pPr>
              <w:jc w:val="center"/>
              <w:rPr>
                <w:rFonts w:ascii="Rocket Sans" w:eastAsia="Times New Roman" w:hAnsi="Rocket Sans" w:cs="Arial"/>
                <w:sz w:val="20"/>
                <w:szCs w:val="20"/>
              </w:rPr>
            </w:pPr>
            <w:r w:rsidRPr="0008227F">
              <w:rPr>
                <w:rFonts w:ascii="Rocket Sans" w:eastAsia="Times New Roman" w:hAnsi="Rocket Sans" w:cs="Arial"/>
                <w:sz w:val="20"/>
                <w:szCs w:val="20"/>
              </w:rPr>
              <w:t>EOD</w:t>
            </w:r>
          </w:p>
        </w:tc>
      </w:tr>
      <w:tr w:rsidR="0008227F" w:rsidRPr="0008227F" w14:paraId="226D39C4" w14:textId="77777777" w:rsidTr="00FE5B1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1B722652" w14:textId="77777777" w:rsidR="0008227F" w:rsidRPr="0008227F" w:rsidRDefault="0008227F" w:rsidP="0008227F">
            <w:pPr>
              <w:jc w:val="center"/>
              <w:rPr>
                <w:rFonts w:ascii="Rocket Sans" w:eastAsia="Times New Roman" w:hAnsi="Rocket Sans" w:cs="Arial"/>
                <w:sz w:val="20"/>
                <w:szCs w:val="20"/>
              </w:rPr>
            </w:pPr>
            <w:r w:rsidRPr="0008227F">
              <w:rPr>
                <w:rFonts w:ascii="Rocket Sans" w:eastAsia="Times New Roman" w:hAnsi="Rocket Sans" w:cs="Arial"/>
                <w:sz w:val="20"/>
                <w:szCs w:val="20"/>
              </w:rPr>
              <w:t>11/15/2021</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534E4F8" w14:textId="77777777" w:rsidR="0008227F" w:rsidRPr="0008227F" w:rsidRDefault="0008227F" w:rsidP="0008227F">
            <w:pPr>
              <w:rPr>
                <w:rFonts w:ascii="Rocket Sans" w:eastAsia="Times New Roman" w:hAnsi="Rocket Sans" w:cs="Arial"/>
                <w:sz w:val="20"/>
                <w:szCs w:val="20"/>
              </w:rPr>
            </w:pPr>
            <w:r w:rsidRPr="0008227F">
              <w:rPr>
                <w:rFonts w:ascii="Rocket Sans" w:eastAsia="Times New Roman" w:hAnsi="Rocket Sans" w:cs="Arial"/>
                <w:sz w:val="20"/>
                <w:szCs w:val="20"/>
              </w:rPr>
              <w:t>Morning Standup</w:t>
            </w:r>
            <w:r w:rsidRPr="0008227F">
              <w:rPr>
                <w:rFonts w:ascii="Rocket Sans" w:eastAsia="Times New Roman" w:hAnsi="Rocket Sans" w:cs="Arial"/>
                <w:sz w:val="20"/>
                <w:szCs w:val="20"/>
              </w:rPr>
              <w:br/>
              <w:t>Work on Tasks</w:t>
            </w:r>
          </w:p>
        </w:tc>
        <w:tc>
          <w:tcPr>
            <w:tcW w:w="1384"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940B504" w14:textId="77777777" w:rsidR="0008227F" w:rsidRPr="0008227F" w:rsidRDefault="0008227F" w:rsidP="0008227F">
            <w:pPr>
              <w:rPr>
                <w:rFonts w:ascii="Rocket Sans" w:eastAsia="Times New Roman" w:hAnsi="Rocket Sans" w:cs="Arial"/>
                <w:sz w:val="20"/>
                <w:szCs w:val="20"/>
              </w:rPr>
            </w:pPr>
          </w:p>
        </w:tc>
      </w:tr>
      <w:tr w:rsidR="0008227F" w:rsidRPr="0008227F" w14:paraId="464396DD" w14:textId="77777777" w:rsidTr="00FE5B1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34DC97A" w14:textId="77777777" w:rsidR="0008227F" w:rsidRPr="0008227F" w:rsidRDefault="0008227F" w:rsidP="0008227F">
            <w:pPr>
              <w:jc w:val="center"/>
              <w:rPr>
                <w:rFonts w:ascii="Rocket Sans" w:eastAsia="Times New Roman" w:hAnsi="Rocket Sans" w:cs="Arial"/>
                <w:sz w:val="20"/>
                <w:szCs w:val="20"/>
              </w:rPr>
            </w:pPr>
            <w:r w:rsidRPr="0008227F">
              <w:rPr>
                <w:rFonts w:ascii="Rocket Sans" w:eastAsia="Times New Roman" w:hAnsi="Rocket Sans" w:cs="Arial"/>
                <w:sz w:val="20"/>
                <w:szCs w:val="20"/>
              </w:rPr>
              <w:t>11/16/2021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A372CC7" w14:textId="77777777" w:rsidR="0008227F" w:rsidRPr="0008227F" w:rsidRDefault="0008227F" w:rsidP="0008227F">
            <w:pPr>
              <w:rPr>
                <w:rFonts w:ascii="Rocket Sans" w:eastAsia="Times New Roman" w:hAnsi="Rocket Sans" w:cs="Arial"/>
                <w:sz w:val="20"/>
                <w:szCs w:val="20"/>
              </w:rPr>
            </w:pPr>
            <w:r w:rsidRPr="0008227F">
              <w:rPr>
                <w:rFonts w:ascii="Rocket Sans" w:eastAsia="Times New Roman" w:hAnsi="Rocket Sans" w:cs="Arial"/>
                <w:sz w:val="20"/>
                <w:szCs w:val="20"/>
              </w:rPr>
              <w:t>Morning Standup</w:t>
            </w:r>
            <w:r w:rsidRPr="0008227F">
              <w:rPr>
                <w:rFonts w:ascii="Rocket Sans" w:eastAsia="Times New Roman" w:hAnsi="Rocket Sans" w:cs="Arial"/>
                <w:sz w:val="20"/>
                <w:szCs w:val="20"/>
              </w:rPr>
              <w:br/>
              <w:t>Work on Tasks</w:t>
            </w:r>
          </w:p>
        </w:tc>
        <w:tc>
          <w:tcPr>
            <w:tcW w:w="1384"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1BDB7DD" w14:textId="77777777" w:rsidR="0008227F" w:rsidRPr="0008227F" w:rsidRDefault="0008227F" w:rsidP="0008227F">
            <w:pPr>
              <w:rPr>
                <w:rFonts w:ascii="Rocket Sans" w:eastAsia="Times New Roman" w:hAnsi="Rocket Sans" w:cs="Arial"/>
                <w:sz w:val="20"/>
                <w:szCs w:val="20"/>
              </w:rPr>
            </w:pPr>
          </w:p>
        </w:tc>
      </w:tr>
      <w:tr w:rsidR="0008227F" w:rsidRPr="0008227F" w14:paraId="6E6876D5" w14:textId="77777777" w:rsidTr="00FE5B1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29FF869C" w14:textId="77777777" w:rsidR="0008227F" w:rsidRPr="0008227F" w:rsidRDefault="0008227F" w:rsidP="0008227F">
            <w:pPr>
              <w:jc w:val="center"/>
              <w:rPr>
                <w:rFonts w:ascii="Rocket Sans" w:eastAsia="Times New Roman" w:hAnsi="Rocket Sans" w:cs="Arial"/>
                <w:sz w:val="20"/>
                <w:szCs w:val="20"/>
              </w:rPr>
            </w:pPr>
            <w:r w:rsidRPr="0008227F">
              <w:rPr>
                <w:rFonts w:ascii="Rocket Sans" w:eastAsia="Times New Roman" w:hAnsi="Rocket Sans" w:cs="Arial"/>
                <w:sz w:val="20"/>
                <w:szCs w:val="20"/>
              </w:rPr>
              <w:t>11/17/2021</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ADBDED8" w14:textId="77777777" w:rsidR="0008227F" w:rsidRPr="0008227F" w:rsidRDefault="0008227F" w:rsidP="0008227F">
            <w:pPr>
              <w:rPr>
                <w:rFonts w:ascii="Rocket Sans" w:eastAsia="Times New Roman" w:hAnsi="Rocket Sans" w:cs="Arial"/>
                <w:sz w:val="20"/>
                <w:szCs w:val="20"/>
              </w:rPr>
            </w:pPr>
            <w:r w:rsidRPr="0008227F">
              <w:rPr>
                <w:rFonts w:ascii="Rocket Sans" w:eastAsia="Times New Roman" w:hAnsi="Rocket Sans" w:cs="Arial"/>
                <w:sz w:val="20"/>
                <w:szCs w:val="20"/>
              </w:rPr>
              <w:t>Morning Standup</w:t>
            </w:r>
            <w:r w:rsidRPr="0008227F">
              <w:rPr>
                <w:rFonts w:ascii="Rocket Sans" w:eastAsia="Times New Roman" w:hAnsi="Rocket Sans" w:cs="Arial"/>
                <w:sz w:val="20"/>
                <w:szCs w:val="20"/>
              </w:rPr>
              <w:br/>
              <w:t>Work on Tasks</w:t>
            </w:r>
          </w:p>
        </w:tc>
        <w:tc>
          <w:tcPr>
            <w:tcW w:w="1384"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7000EBF1" w14:textId="77777777" w:rsidR="0008227F" w:rsidRPr="0008227F" w:rsidRDefault="0008227F" w:rsidP="0008227F">
            <w:pPr>
              <w:rPr>
                <w:rFonts w:ascii="Rocket Sans" w:eastAsia="Times New Roman" w:hAnsi="Rocket Sans" w:cs="Arial"/>
                <w:sz w:val="20"/>
                <w:szCs w:val="20"/>
              </w:rPr>
            </w:pPr>
          </w:p>
        </w:tc>
      </w:tr>
      <w:tr w:rsidR="0008227F" w:rsidRPr="0008227F" w14:paraId="4117C328" w14:textId="77777777" w:rsidTr="00FE5B1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8A3B401" w14:textId="77777777" w:rsidR="0008227F" w:rsidRPr="0008227F" w:rsidRDefault="0008227F" w:rsidP="0008227F">
            <w:pPr>
              <w:jc w:val="center"/>
              <w:rPr>
                <w:rFonts w:ascii="Rocket Sans" w:eastAsia="Times New Roman" w:hAnsi="Rocket Sans" w:cs="Arial"/>
                <w:sz w:val="20"/>
                <w:szCs w:val="20"/>
              </w:rPr>
            </w:pPr>
            <w:r w:rsidRPr="0008227F">
              <w:rPr>
                <w:rFonts w:ascii="Rocket Sans" w:eastAsia="Times New Roman" w:hAnsi="Rocket Sans" w:cs="Arial"/>
                <w:sz w:val="20"/>
                <w:szCs w:val="20"/>
              </w:rPr>
              <w:t>11/18/2021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B3D501E" w14:textId="77777777" w:rsidR="0008227F" w:rsidRPr="0008227F" w:rsidRDefault="0008227F" w:rsidP="0008227F">
            <w:pPr>
              <w:rPr>
                <w:rFonts w:ascii="Rocket Sans" w:eastAsia="Times New Roman" w:hAnsi="Rocket Sans" w:cs="Arial"/>
                <w:sz w:val="20"/>
                <w:szCs w:val="20"/>
              </w:rPr>
            </w:pPr>
            <w:r w:rsidRPr="0008227F">
              <w:rPr>
                <w:rFonts w:ascii="Rocket Sans" w:eastAsia="Times New Roman" w:hAnsi="Rocket Sans" w:cs="Arial"/>
                <w:sz w:val="20"/>
                <w:szCs w:val="20"/>
              </w:rPr>
              <w:t>Final Pull Request Completed</w:t>
            </w:r>
          </w:p>
        </w:tc>
        <w:tc>
          <w:tcPr>
            <w:tcW w:w="1384"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A379338" w14:textId="77777777" w:rsidR="0008227F" w:rsidRPr="0008227F" w:rsidRDefault="0008227F" w:rsidP="0008227F">
            <w:pPr>
              <w:jc w:val="center"/>
              <w:rPr>
                <w:rFonts w:ascii="Rocket Sans" w:eastAsia="Times New Roman" w:hAnsi="Rocket Sans" w:cs="Arial"/>
                <w:sz w:val="20"/>
                <w:szCs w:val="20"/>
              </w:rPr>
            </w:pPr>
            <w:r w:rsidRPr="0008227F">
              <w:rPr>
                <w:rFonts w:ascii="Rocket Sans" w:eastAsia="Times New Roman" w:hAnsi="Rocket Sans" w:cs="Arial"/>
                <w:sz w:val="20"/>
                <w:szCs w:val="20"/>
              </w:rPr>
              <w:t>Noon</w:t>
            </w:r>
          </w:p>
        </w:tc>
      </w:tr>
      <w:tr w:rsidR="0008227F" w:rsidRPr="0008227F" w14:paraId="4C14E6DF" w14:textId="77777777" w:rsidTr="00FE5B1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47A69A17" w14:textId="77777777" w:rsidR="0008227F" w:rsidRPr="0008227F" w:rsidRDefault="0008227F" w:rsidP="0008227F">
            <w:pPr>
              <w:jc w:val="center"/>
              <w:rPr>
                <w:rFonts w:ascii="Rocket Sans" w:eastAsia="Times New Roman" w:hAnsi="Rocket Sans" w:cs="Arial"/>
                <w:sz w:val="20"/>
                <w:szCs w:val="20"/>
              </w:rPr>
            </w:pPr>
            <w:r w:rsidRPr="0008227F">
              <w:rPr>
                <w:rFonts w:ascii="Rocket Sans" w:eastAsia="Times New Roman" w:hAnsi="Rocket Sans" w:cs="Arial"/>
                <w:sz w:val="20"/>
                <w:szCs w:val="20"/>
              </w:rPr>
              <w:t>11/18/2021</w:t>
            </w:r>
          </w:p>
        </w:tc>
        <w:tc>
          <w:tcPr>
            <w:tcW w:w="0" w:type="auto"/>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5D7245E9" w14:textId="77777777" w:rsidR="0008227F" w:rsidRPr="0008227F" w:rsidRDefault="0008227F" w:rsidP="0008227F">
            <w:pPr>
              <w:rPr>
                <w:rFonts w:ascii="Rocket Sans" w:eastAsia="Times New Roman" w:hAnsi="Rocket Sans" w:cs="Arial"/>
                <w:sz w:val="20"/>
                <w:szCs w:val="20"/>
              </w:rPr>
            </w:pPr>
            <w:r w:rsidRPr="0008227F">
              <w:rPr>
                <w:rFonts w:ascii="Rocket Sans" w:eastAsia="Times New Roman" w:hAnsi="Rocket Sans" w:cs="Arial"/>
                <w:sz w:val="20"/>
                <w:szCs w:val="20"/>
              </w:rPr>
              <w:t>Demo Day prep and Dry Run</w:t>
            </w:r>
          </w:p>
        </w:tc>
        <w:tc>
          <w:tcPr>
            <w:tcW w:w="1384"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bottom"/>
            <w:hideMark/>
          </w:tcPr>
          <w:p w14:paraId="03F0E885" w14:textId="77777777" w:rsidR="0008227F" w:rsidRPr="0008227F" w:rsidRDefault="0008227F" w:rsidP="0008227F">
            <w:pPr>
              <w:jc w:val="center"/>
              <w:rPr>
                <w:rFonts w:ascii="Rocket Sans" w:eastAsia="Times New Roman" w:hAnsi="Rocket Sans" w:cs="Arial"/>
                <w:sz w:val="20"/>
                <w:szCs w:val="20"/>
              </w:rPr>
            </w:pPr>
            <w:r w:rsidRPr="0008227F">
              <w:rPr>
                <w:rFonts w:ascii="Rocket Sans" w:eastAsia="Times New Roman" w:hAnsi="Rocket Sans" w:cs="Arial"/>
                <w:sz w:val="20"/>
                <w:szCs w:val="20"/>
              </w:rPr>
              <w:t>1p - 3p</w:t>
            </w:r>
          </w:p>
        </w:tc>
      </w:tr>
      <w:tr w:rsidR="0008227F" w:rsidRPr="0008227F" w14:paraId="4BD70B09" w14:textId="77777777" w:rsidTr="00FE5B1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8E9C776" w14:textId="77777777" w:rsidR="0008227F" w:rsidRPr="0008227F" w:rsidRDefault="0008227F" w:rsidP="0008227F">
            <w:pPr>
              <w:jc w:val="center"/>
              <w:rPr>
                <w:rFonts w:ascii="Rocket Sans" w:eastAsia="Times New Roman" w:hAnsi="Rocket Sans" w:cs="Arial"/>
                <w:sz w:val="20"/>
                <w:szCs w:val="20"/>
              </w:rPr>
            </w:pPr>
            <w:r w:rsidRPr="0008227F">
              <w:rPr>
                <w:rFonts w:ascii="Rocket Sans" w:eastAsia="Times New Roman" w:hAnsi="Rocket Sans" w:cs="Arial"/>
                <w:sz w:val="20"/>
                <w:szCs w:val="20"/>
              </w:rPr>
              <w:t>11/19/2021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B95DA87" w14:textId="77777777" w:rsidR="0008227F" w:rsidRPr="0008227F" w:rsidRDefault="0008227F" w:rsidP="0008227F">
            <w:pPr>
              <w:rPr>
                <w:rFonts w:ascii="Rocket Sans" w:eastAsia="Times New Roman" w:hAnsi="Rocket Sans" w:cs="Arial"/>
                <w:sz w:val="20"/>
                <w:szCs w:val="20"/>
              </w:rPr>
            </w:pPr>
            <w:r w:rsidRPr="0008227F">
              <w:rPr>
                <w:rFonts w:ascii="Rocket Sans" w:eastAsia="Times New Roman" w:hAnsi="Rocket Sans" w:cs="Arial"/>
                <w:sz w:val="20"/>
                <w:szCs w:val="20"/>
              </w:rPr>
              <w:t>DEMO DAY!</w:t>
            </w:r>
          </w:p>
        </w:tc>
        <w:tc>
          <w:tcPr>
            <w:tcW w:w="1384"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EED2CA8" w14:textId="77777777" w:rsidR="0008227F" w:rsidRPr="0008227F" w:rsidRDefault="0008227F" w:rsidP="0008227F">
            <w:pPr>
              <w:rPr>
                <w:rFonts w:ascii="Rocket Sans" w:eastAsia="Times New Roman" w:hAnsi="Rocket Sans" w:cs="Arial"/>
                <w:sz w:val="20"/>
                <w:szCs w:val="20"/>
              </w:rPr>
            </w:pPr>
          </w:p>
        </w:tc>
      </w:tr>
    </w:tbl>
    <w:p w14:paraId="5A399E0E" w14:textId="77777777" w:rsidR="00DE049A" w:rsidRPr="00DE049A" w:rsidRDefault="00DE049A" w:rsidP="00DE049A">
      <w:pPr>
        <w:pStyle w:val="NormalText"/>
        <w:rPr>
          <w:shd w:val="clear" w:color="auto" w:fill="FAF9F8"/>
        </w:rPr>
      </w:pPr>
    </w:p>
    <w:p w14:paraId="6257BF05" w14:textId="77777777" w:rsidR="00AD5759" w:rsidRDefault="00AD5759" w:rsidP="00C3202F">
      <w:pPr>
        <w:pStyle w:val="Headers"/>
      </w:pPr>
    </w:p>
    <w:p w14:paraId="0B681A79" w14:textId="14ACB641" w:rsidR="0008227F" w:rsidRDefault="0008227F">
      <w:pPr>
        <w:rPr>
          <w:rFonts w:ascii="Rocket Sans" w:hAnsi="Rocket Sans" w:cs="Sharp Sans No1 Bold"/>
          <w:b/>
          <w:bCs/>
          <w:noProof/>
          <w:color w:val="414042"/>
          <w:sz w:val="28"/>
          <w:szCs w:val="28"/>
          <w:shd w:val="clear" w:color="auto" w:fill="FFFFFF"/>
        </w:rPr>
      </w:pPr>
    </w:p>
    <w:p w14:paraId="165B494B" w14:textId="416B12E5" w:rsidR="0008227F" w:rsidRDefault="0008227F" w:rsidP="0008227F">
      <w:pPr>
        <w:pStyle w:val="Headers"/>
      </w:pPr>
      <w:r>
        <w:t>Capstone Checklist</w:t>
      </w:r>
    </w:p>
    <w:p w14:paraId="43C0BE19" w14:textId="1063C85C" w:rsidR="0008227F" w:rsidRPr="0008227F" w:rsidRDefault="0008227F" w:rsidP="0008227F">
      <w:pPr>
        <w:pStyle w:val="Headers"/>
      </w:pPr>
    </w:p>
    <w:p w14:paraId="69A8408A" w14:textId="141575F7" w:rsidR="0008227F" w:rsidRPr="0008227F" w:rsidRDefault="0008227F" w:rsidP="0008227F">
      <w:pPr>
        <w:pStyle w:val="NormalWeb"/>
        <w:numPr>
          <w:ilvl w:val="0"/>
          <w:numId w:val="28"/>
        </w:numPr>
        <w:spacing w:before="0" w:beforeAutospacing="0" w:after="0" w:afterAutospacing="0"/>
        <w:textAlignment w:val="baseline"/>
        <w:rPr>
          <w:rFonts w:ascii="Rocket Sans" w:eastAsiaTheme="minorHAnsi" w:hAnsi="Rocket Sans" w:cs="Sharp Sans No1 Bold"/>
          <w:noProof/>
          <w:color w:val="414042"/>
          <w:shd w:val="clear" w:color="auto" w:fill="FFFFFF"/>
        </w:rPr>
      </w:pPr>
      <w:r w:rsidRPr="0008227F">
        <w:rPr>
          <w:rFonts w:ascii="Rocket Sans" w:eastAsiaTheme="minorHAnsi" w:hAnsi="Rocket Sans" w:cs="Sharp Sans No1 Bold"/>
          <w:noProof/>
          <w:color w:val="414042"/>
          <w:shd w:val="clear" w:color="auto" w:fill="FFFFFF"/>
        </w:rPr>
        <w:t>Decide on your Teams application</w:t>
      </w:r>
    </w:p>
    <w:p w14:paraId="76C0DFF2" w14:textId="6491C77B" w:rsidR="0008227F" w:rsidRPr="0008227F" w:rsidRDefault="0008227F" w:rsidP="0008227F">
      <w:pPr>
        <w:pStyle w:val="NormalWeb"/>
        <w:numPr>
          <w:ilvl w:val="0"/>
          <w:numId w:val="28"/>
        </w:numPr>
        <w:spacing w:before="0" w:beforeAutospacing="0" w:after="0" w:afterAutospacing="0"/>
        <w:textAlignment w:val="baseline"/>
        <w:rPr>
          <w:rFonts w:ascii="Rocket Sans" w:eastAsiaTheme="minorHAnsi" w:hAnsi="Rocket Sans" w:cs="Sharp Sans No1 Bold"/>
          <w:noProof/>
          <w:color w:val="414042"/>
          <w:shd w:val="clear" w:color="auto" w:fill="FFFFFF"/>
        </w:rPr>
      </w:pPr>
      <w:r w:rsidRPr="0008227F">
        <w:rPr>
          <w:rFonts w:ascii="Rocket Sans" w:eastAsiaTheme="minorHAnsi" w:hAnsi="Rocket Sans" w:cs="Sharp Sans No1 Bold"/>
          <w:noProof/>
          <w:color w:val="414042"/>
          <w:shd w:val="clear" w:color="auto" w:fill="FFFFFF"/>
        </w:rPr>
        <w:t xml:space="preserve">Create a </w:t>
      </w:r>
      <w:hyperlink r:id="rId11" w:history="1">
        <w:r w:rsidRPr="0008227F">
          <w:rPr>
            <w:rFonts w:ascii="Rocket Sans" w:eastAsiaTheme="minorHAnsi" w:hAnsi="Rocket Sans" w:cs="Sharp Sans No1 Bold"/>
            <w:noProof/>
            <w:color w:val="414042"/>
            <w:shd w:val="clear" w:color="auto" w:fill="FFFFFF"/>
          </w:rPr>
          <w:t>Trello Board</w:t>
        </w:r>
      </w:hyperlink>
      <w:r w:rsidRPr="0008227F">
        <w:rPr>
          <w:rFonts w:ascii="Rocket Sans" w:eastAsiaTheme="minorHAnsi" w:hAnsi="Rocket Sans" w:cs="Sharp Sans No1 Bold"/>
          <w:noProof/>
          <w:color w:val="414042"/>
          <w:shd w:val="clear" w:color="auto" w:fill="FFFFFF"/>
        </w:rPr>
        <w:t xml:space="preserve"> and add Riley and Hemory</w:t>
      </w:r>
    </w:p>
    <w:p w14:paraId="605C43BE" w14:textId="77777777" w:rsidR="0008227F" w:rsidRPr="0008227F" w:rsidRDefault="0008227F" w:rsidP="0008227F">
      <w:pPr>
        <w:pStyle w:val="NormalWeb"/>
        <w:numPr>
          <w:ilvl w:val="0"/>
          <w:numId w:val="28"/>
        </w:numPr>
        <w:spacing w:before="0" w:beforeAutospacing="0" w:after="0" w:afterAutospacing="0"/>
        <w:textAlignment w:val="baseline"/>
        <w:rPr>
          <w:rFonts w:ascii="Rocket Sans" w:eastAsiaTheme="minorHAnsi" w:hAnsi="Rocket Sans" w:cs="Sharp Sans No1 Bold"/>
          <w:noProof/>
          <w:color w:val="414042"/>
          <w:shd w:val="clear" w:color="auto" w:fill="FFFFFF"/>
        </w:rPr>
      </w:pPr>
      <w:r w:rsidRPr="0008227F">
        <w:rPr>
          <w:rFonts w:ascii="Rocket Sans" w:eastAsiaTheme="minorHAnsi" w:hAnsi="Rocket Sans" w:cs="Sharp Sans No1 Bold"/>
          <w:noProof/>
          <w:color w:val="414042"/>
          <w:shd w:val="clear" w:color="auto" w:fill="FFFFFF"/>
        </w:rPr>
        <w:t>Create a Teams Chat and add Riley and Hemory  </w:t>
      </w:r>
    </w:p>
    <w:p w14:paraId="4E9FC18A" w14:textId="77777777" w:rsidR="0008227F" w:rsidRPr="0008227F" w:rsidRDefault="0008227F" w:rsidP="0008227F">
      <w:pPr>
        <w:pStyle w:val="NormalWeb"/>
        <w:numPr>
          <w:ilvl w:val="0"/>
          <w:numId w:val="28"/>
        </w:numPr>
        <w:spacing w:before="0" w:beforeAutospacing="0" w:after="0" w:afterAutospacing="0"/>
        <w:textAlignment w:val="baseline"/>
        <w:rPr>
          <w:rFonts w:ascii="Rocket Sans" w:eastAsiaTheme="minorHAnsi" w:hAnsi="Rocket Sans" w:cs="Sharp Sans No1 Bold"/>
          <w:noProof/>
          <w:color w:val="414042"/>
          <w:shd w:val="clear" w:color="auto" w:fill="FFFFFF"/>
        </w:rPr>
      </w:pPr>
      <w:r w:rsidRPr="0008227F">
        <w:rPr>
          <w:rFonts w:ascii="Rocket Sans" w:eastAsiaTheme="minorHAnsi" w:hAnsi="Rocket Sans" w:cs="Sharp Sans No1 Bold"/>
          <w:noProof/>
          <w:color w:val="414042"/>
          <w:shd w:val="clear" w:color="auto" w:fill="FFFFFF"/>
        </w:rPr>
        <w:t>Plan your MVP and break down the work into tasks for Week 1</w:t>
      </w:r>
    </w:p>
    <w:p w14:paraId="61D0AC17" w14:textId="12730E88" w:rsidR="0008227F" w:rsidRPr="000A0C1B" w:rsidRDefault="0008227F" w:rsidP="000A0C1B">
      <w:pPr>
        <w:pStyle w:val="NormalWeb"/>
        <w:numPr>
          <w:ilvl w:val="0"/>
          <w:numId w:val="28"/>
        </w:numPr>
        <w:spacing w:before="0" w:beforeAutospacing="0" w:after="0" w:afterAutospacing="0"/>
        <w:textAlignment w:val="baseline"/>
        <w:rPr>
          <w:rFonts w:ascii="Rocket Sans" w:eastAsiaTheme="minorHAnsi" w:hAnsi="Rocket Sans" w:cs="Sharp Sans No1 Bold"/>
          <w:noProof/>
          <w:color w:val="414042"/>
          <w:shd w:val="clear" w:color="auto" w:fill="FFFFFF"/>
        </w:rPr>
      </w:pPr>
      <w:r w:rsidRPr="0008227F">
        <w:rPr>
          <w:rFonts w:ascii="Rocket Sans" w:eastAsiaTheme="minorHAnsi" w:hAnsi="Rocket Sans" w:cs="Sharp Sans No1 Bold"/>
          <w:noProof/>
          <w:color w:val="414042"/>
          <w:shd w:val="clear" w:color="auto" w:fill="FFFFFF"/>
        </w:rPr>
        <w:t xml:space="preserve">Add tasks to </w:t>
      </w:r>
      <w:hyperlink r:id="rId12" w:history="1">
        <w:r w:rsidRPr="000A0C1B">
          <w:rPr>
            <w:rStyle w:val="Hyperlink"/>
            <w:rFonts w:ascii="Rocket Sans" w:eastAsiaTheme="minorHAnsi" w:hAnsi="Rocket Sans" w:cs="Sharp Sans No1 Bold"/>
            <w:noProof/>
            <w:shd w:val="clear" w:color="auto" w:fill="FFFFFF"/>
          </w:rPr>
          <w:t>Trello Board</w:t>
        </w:r>
      </w:hyperlink>
      <w:r w:rsidRPr="000A0C1B">
        <w:rPr>
          <w:rFonts w:ascii="Rocket Sans" w:eastAsiaTheme="minorHAnsi" w:hAnsi="Rocket Sans" w:cs="Sharp Sans No1 Bold"/>
          <w:noProof/>
          <w:color w:val="414042"/>
          <w:shd w:val="clear" w:color="auto" w:fill="FFFFFF"/>
        </w:rPr>
        <w:t xml:space="preserve"> and divvy up work</w:t>
      </w:r>
    </w:p>
    <w:p w14:paraId="1D66C9D8" w14:textId="77777777" w:rsidR="0008227F" w:rsidRPr="0008227F" w:rsidRDefault="0008227F" w:rsidP="0008227F">
      <w:pPr>
        <w:pStyle w:val="NormalWeb"/>
        <w:numPr>
          <w:ilvl w:val="0"/>
          <w:numId w:val="28"/>
        </w:numPr>
        <w:spacing w:before="0" w:beforeAutospacing="0" w:after="0" w:afterAutospacing="0"/>
        <w:textAlignment w:val="baseline"/>
        <w:rPr>
          <w:rFonts w:ascii="Rocket Sans" w:eastAsiaTheme="minorHAnsi" w:hAnsi="Rocket Sans" w:cs="Sharp Sans No1 Bold"/>
          <w:noProof/>
          <w:color w:val="414042"/>
          <w:shd w:val="clear" w:color="auto" w:fill="FFFFFF"/>
        </w:rPr>
      </w:pPr>
      <w:r w:rsidRPr="0008227F">
        <w:rPr>
          <w:rFonts w:ascii="Rocket Sans" w:eastAsiaTheme="minorHAnsi" w:hAnsi="Rocket Sans" w:cs="Sharp Sans No1 Bold"/>
          <w:noProof/>
          <w:color w:val="414042"/>
          <w:shd w:val="clear" w:color="auto" w:fill="FFFFFF"/>
        </w:rPr>
        <w:t>Decide/Schedule a Daily Standup</w:t>
      </w:r>
    </w:p>
    <w:p w14:paraId="0B5A34FF" w14:textId="676040B1" w:rsidR="0008227F" w:rsidRPr="0008227F" w:rsidRDefault="0008227F" w:rsidP="0008227F">
      <w:pPr>
        <w:pStyle w:val="NormalWeb"/>
        <w:numPr>
          <w:ilvl w:val="0"/>
          <w:numId w:val="28"/>
        </w:numPr>
        <w:spacing w:before="0" w:beforeAutospacing="0" w:after="0" w:afterAutospacing="0"/>
        <w:textAlignment w:val="baseline"/>
        <w:rPr>
          <w:rFonts w:ascii="Rocket Sans" w:eastAsiaTheme="minorHAnsi" w:hAnsi="Rocket Sans" w:cs="Sharp Sans No1 Bold"/>
          <w:noProof/>
          <w:color w:val="414042"/>
          <w:shd w:val="clear" w:color="auto" w:fill="FFFFFF"/>
        </w:rPr>
      </w:pPr>
      <w:r w:rsidRPr="0008227F">
        <w:rPr>
          <w:rFonts w:ascii="Rocket Sans" w:eastAsiaTheme="minorHAnsi" w:hAnsi="Rocket Sans" w:cs="Sharp Sans No1 Bold"/>
          <w:noProof/>
          <w:color w:val="414042"/>
          <w:shd w:val="clear" w:color="auto" w:fill="FFFFFF"/>
        </w:rPr>
        <w:t xml:space="preserve">Review this quick training on </w:t>
      </w:r>
      <w:hyperlink r:id="rId13" w:history="1">
        <w:r w:rsidRPr="000A0C1B">
          <w:rPr>
            <w:rStyle w:val="Hyperlink"/>
            <w:rFonts w:ascii="Rocket Sans" w:eastAsiaTheme="minorHAnsi" w:hAnsi="Rocket Sans" w:cs="Sharp Sans No1 Bold"/>
            <w:noProof/>
            <w:shd w:val="clear" w:color="auto" w:fill="FFFFFF"/>
          </w:rPr>
          <w:t>GitHub Collaborating</w:t>
        </w:r>
      </w:hyperlink>
    </w:p>
    <w:p w14:paraId="1EAFBFBB" w14:textId="77777777" w:rsidR="0008227F" w:rsidRPr="0008227F" w:rsidRDefault="0008227F" w:rsidP="0008227F">
      <w:pPr>
        <w:pStyle w:val="NormalWeb"/>
        <w:numPr>
          <w:ilvl w:val="0"/>
          <w:numId w:val="28"/>
        </w:numPr>
        <w:spacing w:before="0" w:beforeAutospacing="0" w:after="0" w:afterAutospacing="0"/>
        <w:textAlignment w:val="baseline"/>
        <w:rPr>
          <w:rFonts w:ascii="Rocket Sans" w:eastAsiaTheme="minorHAnsi" w:hAnsi="Rocket Sans" w:cs="Sharp Sans No1 Bold"/>
          <w:noProof/>
          <w:color w:val="414042"/>
          <w:shd w:val="clear" w:color="auto" w:fill="FFFFFF"/>
        </w:rPr>
      </w:pPr>
      <w:r w:rsidRPr="0008227F">
        <w:rPr>
          <w:rFonts w:ascii="Rocket Sans" w:eastAsiaTheme="minorHAnsi" w:hAnsi="Rocket Sans" w:cs="Sharp Sans No1 Bold"/>
          <w:noProof/>
          <w:color w:val="414042"/>
          <w:shd w:val="clear" w:color="auto" w:fill="FFFFFF"/>
        </w:rPr>
        <w:t> Review Stand Up Expectations</w:t>
      </w:r>
    </w:p>
    <w:p w14:paraId="575B1909" w14:textId="77777777" w:rsidR="0008227F" w:rsidRPr="0008227F" w:rsidRDefault="0008227F" w:rsidP="0008227F">
      <w:pPr>
        <w:pStyle w:val="NormalWeb"/>
        <w:numPr>
          <w:ilvl w:val="0"/>
          <w:numId w:val="28"/>
        </w:numPr>
        <w:spacing w:before="0" w:beforeAutospacing="0" w:after="0" w:afterAutospacing="0"/>
        <w:textAlignment w:val="baseline"/>
        <w:rPr>
          <w:rFonts w:ascii="Rocket Sans" w:eastAsiaTheme="minorHAnsi" w:hAnsi="Rocket Sans" w:cs="Sharp Sans No1 Bold"/>
          <w:noProof/>
          <w:color w:val="414042"/>
          <w:shd w:val="clear" w:color="auto" w:fill="FFFFFF"/>
        </w:rPr>
      </w:pPr>
      <w:r w:rsidRPr="0008227F">
        <w:rPr>
          <w:rFonts w:ascii="Rocket Sans" w:eastAsiaTheme="minorHAnsi" w:hAnsi="Rocket Sans" w:cs="Sharp Sans No1 Bold"/>
          <w:noProof/>
          <w:color w:val="414042"/>
          <w:shd w:val="clear" w:color="auto" w:fill="FFFFFF"/>
        </w:rPr>
        <w:t>Review Planning Expectations</w:t>
      </w:r>
    </w:p>
    <w:p w14:paraId="5CDC5FA2" w14:textId="40D8A6D7" w:rsidR="0008227F" w:rsidRDefault="0008227F" w:rsidP="0008227F">
      <w:pPr>
        <w:pStyle w:val="NormalWeb"/>
        <w:numPr>
          <w:ilvl w:val="0"/>
          <w:numId w:val="28"/>
        </w:numPr>
        <w:spacing w:before="0" w:beforeAutospacing="0" w:after="0" w:afterAutospacing="0"/>
        <w:textAlignment w:val="baseline"/>
        <w:rPr>
          <w:rFonts w:ascii="Rocket Sans" w:eastAsiaTheme="minorHAnsi" w:hAnsi="Rocket Sans" w:cs="Sharp Sans No1 Bold"/>
          <w:noProof/>
          <w:color w:val="414042"/>
          <w:shd w:val="clear" w:color="auto" w:fill="FFFFFF"/>
        </w:rPr>
      </w:pPr>
      <w:r w:rsidRPr="0008227F">
        <w:rPr>
          <w:rFonts w:ascii="Rocket Sans" w:eastAsiaTheme="minorHAnsi" w:hAnsi="Rocket Sans" w:cs="Sharp Sans No1 Bold"/>
          <w:noProof/>
          <w:color w:val="414042"/>
          <w:shd w:val="clear" w:color="auto" w:fill="FFFFFF"/>
        </w:rPr>
        <w:t>Review Retro Expectations</w:t>
      </w:r>
    </w:p>
    <w:p w14:paraId="52856E08" w14:textId="1005FEAE" w:rsidR="00A4420B" w:rsidRDefault="00A4420B" w:rsidP="0008227F">
      <w:pPr>
        <w:pStyle w:val="NormalWeb"/>
        <w:numPr>
          <w:ilvl w:val="0"/>
          <w:numId w:val="28"/>
        </w:numPr>
        <w:spacing w:before="0" w:beforeAutospacing="0" w:after="0" w:afterAutospacing="0"/>
        <w:textAlignment w:val="baseline"/>
        <w:rPr>
          <w:rFonts w:ascii="Rocket Sans" w:eastAsiaTheme="minorHAnsi" w:hAnsi="Rocket Sans" w:cs="Sharp Sans No1 Bold"/>
          <w:noProof/>
          <w:color w:val="414042"/>
          <w:shd w:val="clear" w:color="auto" w:fill="FFFFFF"/>
        </w:rPr>
      </w:pPr>
      <w:r>
        <w:rPr>
          <w:rFonts w:ascii="Rocket Sans" w:eastAsiaTheme="minorHAnsi" w:hAnsi="Rocket Sans" w:cs="Sharp Sans No1 Bold"/>
          <w:noProof/>
          <w:color w:val="414042"/>
          <w:shd w:val="clear" w:color="auto" w:fill="FFFFFF"/>
        </w:rPr>
        <w:t>Create a new repository in GitHub for your team</w:t>
      </w:r>
    </w:p>
    <w:p w14:paraId="510803B2" w14:textId="74DC7380" w:rsidR="00A4420B" w:rsidRDefault="00A4420B" w:rsidP="00A4420B">
      <w:pPr>
        <w:pStyle w:val="NormalWeb"/>
        <w:numPr>
          <w:ilvl w:val="1"/>
          <w:numId w:val="28"/>
        </w:numPr>
        <w:spacing w:before="0" w:beforeAutospacing="0" w:after="0" w:afterAutospacing="0"/>
        <w:textAlignment w:val="baseline"/>
        <w:rPr>
          <w:rFonts w:ascii="Rocket Sans" w:eastAsiaTheme="minorHAnsi" w:hAnsi="Rocket Sans" w:cs="Sharp Sans No1 Bold"/>
          <w:noProof/>
          <w:color w:val="414042"/>
          <w:shd w:val="clear" w:color="auto" w:fill="FFFFFF"/>
        </w:rPr>
      </w:pPr>
      <w:r>
        <w:rPr>
          <w:rFonts w:ascii="Rocket Sans" w:eastAsiaTheme="minorHAnsi" w:hAnsi="Rocket Sans" w:cs="Sharp Sans No1 Bold"/>
          <w:noProof/>
          <w:color w:val="414042"/>
          <w:shd w:val="clear" w:color="auto" w:fill="FFFFFF"/>
        </w:rPr>
        <w:t>Naming Convention DB6_Capstone_G#</w:t>
      </w:r>
    </w:p>
    <w:p w14:paraId="4847E8BD" w14:textId="101E58C6" w:rsidR="00A4420B" w:rsidRDefault="00A4420B" w:rsidP="00A4420B">
      <w:pPr>
        <w:pStyle w:val="NormalWeb"/>
        <w:numPr>
          <w:ilvl w:val="1"/>
          <w:numId w:val="28"/>
        </w:numPr>
        <w:spacing w:before="0" w:beforeAutospacing="0" w:after="0" w:afterAutospacing="0"/>
        <w:textAlignment w:val="baseline"/>
        <w:rPr>
          <w:rFonts w:ascii="Rocket Sans" w:eastAsiaTheme="minorHAnsi" w:hAnsi="Rocket Sans" w:cs="Sharp Sans No1 Bold"/>
          <w:noProof/>
          <w:color w:val="414042"/>
          <w:shd w:val="clear" w:color="auto" w:fill="FFFFFF"/>
        </w:rPr>
      </w:pPr>
      <w:r>
        <w:rPr>
          <w:rFonts w:ascii="Rocket Sans" w:eastAsiaTheme="minorHAnsi" w:hAnsi="Rocket Sans" w:cs="Sharp Sans No1 Bold"/>
          <w:noProof/>
          <w:color w:val="414042"/>
          <w:shd w:val="clear" w:color="auto" w:fill="FFFFFF"/>
        </w:rPr>
        <w:t>Choose an owner and have them add all team members as collaborators</w:t>
      </w:r>
    </w:p>
    <w:p w14:paraId="77406F14" w14:textId="5C62CBDB" w:rsidR="00A4420B" w:rsidRPr="0008227F" w:rsidRDefault="00A4420B" w:rsidP="00A4420B">
      <w:pPr>
        <w:pStyle w:val="NormalWeb"/>
        <w:numPr>
          <w:ilvl w:val="1"/>
          <w:numId w:val="28"/>
        </w:numPr>
        <w:spacing w:before="0" w:beforeAutospacing="0" w:after="0" w:afterAutospacing="0"/>
        <w:textAlignment w:val="baseline"/>
        <w:rPr>
          <w:rFonts w:ascii="Rocket Sans" w:eastAsiaTheme="minorHAnsi" w:hAnsi="Rocket Sans" w:cs="Sharp Sans No1 Bold"/>
          <w:noProof/>
          <w:color w:val="414042"/>
          <w:shd w:val="clear" w:color="auto" w:fill="FFFFFF"/>
        </w:rPr>
      </w:pPr>
      <w:r>
        <w:rPr>
          <w:rFonts w:ascii="Rocket Sans" w:eastAsiaTheme="minorHAnsi" w:hAnsi="Rocket Sans" w:cs="Sharp Sans No1 Bold"/>
          <w:noProof/>
          <w:color w:val="414042"/>
          <w:shd w:val="clear" w:color="auto" w:fill="FFFFFF"/>
        </w:rPr>
        <w:t>Make sure everyone clones the repo and is able to push and pull</w:t>
      </w:r>
    </w:p>
    <w:p w14:paraId="6EA9CB3B" w14:textId="1134C788" w:rsidR="00C3202F" w:rsidRDefault="00C3202F" w:rsidP="00C3202F">
      <w:pPr>
        <w:rPr>
          <w:rFonts w:ascii="Rocket Sans" w:hAnsi="Rocket Sans" w:cs="Sharp Sans No1 Bold"/>
          <w:noProof/>
          <w:color w:val="414042"/>
          <w:shd w:val="clear" w:color="auto" w:fill="FFFFFF"/>
        </w:rPr>
      </w:pPr>
    </w:p>
    <w:p w14:paraId="30D76175" w14:textId="56C1BC6C" w:rsidR="0008227F" w:rsidRDefault="0008227F" w:rsidP="00C3202F">
      <w:pPr>
        <w:rPr>
          <w:rFonts w:ascii="Rocket Sans" w:hAnsi="Rocket Sans" w:cs="Sharp Sans No1 Bold"/>
          <w:b/>
          <w:bCs/>
          <w:noProof/>
          <w:color w:val="414042"/>
          <w:sz w:val="28"/>
          <w:szCs w:val="28"/>
          <w:shd w:val="clear" w:color="auto" w:fill="FFFFFF"/>
        </w:rPr>
      </w:pPr>
      <w:r w:rsidRPr="0008227F">
        <w:rPr>
          <w:rFonts w:ascii="Rocket Sans" w:hAnsi="Rocket Sans" w:cs="Sharp Sans No1 Bold"/>
          <w:b/>
          <w:bCs/>
          <w:noProof/>
          <w:color w:val="414042"/>
          <w:sz w:val="28"/>
          <w:szCs w:val="28"/>
          <w:shd w:val="clear" w:color="auto" w:fill="FFFFFF"/>
        </w:rPr>
        <w:t>Stand Up Expectations</w:t>
      </w:r>
    </w:p>
    <w:p w14:paraId="61666482" w14:textId="77777777" w:rsidR="0008227F" w:rsidRDefault="0008227F" w:rsidP="00C3202F">
      <w:pPr>
        <w:rPr>
          <w:rFonts w:ascii="Rocket Sans" w:hAnsi="Rocket Sans" w:cs="Sharp Sans No1 Bold"/>
          <w:b/>
          <w:bCs/>
          <w:noProof/>
          <w:color w:val="414042"/>
          <w:sz w:val="28"/>
          <w:szCs w:val="28"/>
          <w:shd w:val="clear" w:color="auto" w:fill="FFFFFF"/>
        </w:rPr>
      </w:pPr>
    </w:p>
    <w:p w14:paraId="5270A1BA" w14:textId="77777777" w:rsidR="0008227F" w:rsidRDefault="0008227F" w:rsidP="00C3202F">
      <w:pPr>
        <w:rPr>
          <w:rFonts w:ascii="Rocket Sans" w:hAnsi="Rocket Sans" w:cs="Sharp Sans No1 Bold"/>
          <w:noProof/>
          <w:color w:val="414042"/>
          <w:shd w:val="clear" w:color="auto" w:fill="FFFFFF"/>
        </w:rPr>
      </w:pPr>
      <w:r>
        <w:rPr>
          <w:rFonts w:ascii="Rocket Sans" w:hAnsi="Rocket Sans" w:cs="Sharp Sans No1 Bold"/>
          <w:noProof/>
          <w:color w:val="414042"/>
          <w:shd w:val="clear" w:color="auto" w:fill="FFFFFF"/>
        </w:rPr>
        <w:t xml:space="preserve">The stand up meeting is a quick opportunity for the team to discuss the progress of the project at a high level. </w:t>
      </w:r>
    </w:p>
    <w:p w14:paraId="065E182A" w14:textId="77777777" w:rsidR="0008227F" w:rsidRDefault="0008227F" w:rsidP="00C3202F">
      <w:pPr>
        <w:rPr>
          <w:rFonts w:ascii="Rocket Sans" w:hAnsi="Rocket Sans" w:cs="Sharp Sans No1 Bold"/>
          <w:noProof/>
          <w:color w:val="414042"/>
          <w:shd w:val="clear" w:color="auto" w:fill="FFFFFF"/>
        </w:rPr>
      </w:pPr>
    </w:p>
    <w:p w14:paraId="72490928" w14:textId="77777777" w:rsidR="0008227F" w:rsidRDefault="0008227F" w:rsidP="00C3202F">
      <w:pPr>
        <w:rPr>
          <w:rFonts w:ascii="Rocket Sans" w:hAnsi="Rocket Sans" w:cs="Sharp Sans No1 Bold"/>
          <w:noProof/>
          <w:color w:val="414042"/>
          <w:shd w:val="clear" w:color="auto" w:fill="FFFFFF"/>
        </w:rPr>
      </w:pPr>
      <w:r>
        <w:rPr>
          <w:rFonts w:ascii="Rocket Sans" w:hAnsi="Rocket Sans" w:cs="Sharp Sans No1 Bold"/>
          <w:noProof/>
          <w:color w:val="414042"/>
          <w:shd w:val="clear" w:color="auto" w:fill="FFFFFF"/>
        </w:rPr>
        <w:t>Best Practices</w:t>
      </w:r>
    </w:p>
    <w:p w14:paraId="20343008" w14:textId="7FFBF659" w:rsidR="0008227F" w:rsidRDefault="0008227F" w:rsidP="0008227F">
      <w:pPr>
        <w:pStyle w:val="ListParagraph"/>
        <w:numPr>
          <w:ilvl w:val="0"/>
          <w:numId w:val="29"/>
        </w:numPr>
        <w:rPr>
          <w:rFonts w:ascii="Rocket Sans" w:eastAsiaTheme="minorHAnsi" w:hAnsi="Rocket Sans" w:cs="Sharp Sans No1 Bold"/>
          <w:noProof/>
          <w:color w:val="414042"/>
          <w:shd w:val="clear" w:color="auto" w:fill="FFFFFF"/>
        </w:rPr>
      </w:pPr>
      <w:r w:rsidRPr="0008227F">
        <w:rPr>
          <w:rFonts w:ascii="Rocket Sans" w:eastAsiaTheme="minorHAnsi" w:hAnsi="Rocket Sans" w:cs="Sharp Sans No1 Bold"/>
          <w:noProof/>
          <w:color w:val="414042"/>
          <w:shd w:val="clear" w:color="auto" w:fill="FFFFFF"/>
        </w:rPr>
        <w:t xml:space="preserve">No </w:t>
      </w:r>
      <w:r>
        <w:rPr>
          <w:rFonts w:ascii="Rocket Sans" w:eastAsiaTheme="minorHAnsi" w:hAnsi="Rocket Sans" w:cs="Sharp Sans No1 Bold"/>
          <w:noProof/>
          <w:color w:val="414042"/>
          <w:shd w:val="clear" w:color="auto" w:fill="FFFFFF"/>
        </w:rPr>
        <w:t>longer than 15 minutes</w:t>
      </w:r>
    </w:p>
    <w:p w14:paraId="0026AA46" w14:textId="02D4FFB5" w:rsidR="0008227F" w:rsidRDefault="0008227F" w:rsidP="0008227F">
      <w:pPr>
        <w:pStyle w:val="ListParagraph"/>
        <w:numPr>
          <w:ilvl w:val="0"/>
          <w:numId w:val="29"/>
        </w:numPr>
        <w:rPr>
          <w:rFonts w:ascii="Rocket Sans" w:eastAsiaTheme="minorHAnsi" w:hAnsi="Rocket Sans" w:cs="Sharp Sans No1 Bold"/>
          <w:noProof/>
          <w:color w:val="414042"/>
          <w:shd w:val="clear" w:color="auto" w:fill="FFFFFF"/>
        </w:rPr>
      </w:pPr>
      <w:r>
        <w:rPr>
          <w:rFonts w:ascii="Rocket Sans" w:eastAsiaTheme="minorHAnsi" w:hAnsi="Rocket Sans" w:cs="Sharp Sans No1 Bold"/>
          <w:noProof/>
          <w:color w:val="414042"/>
          <w:shd w:val="clear" w:color="auto" w:fill="FFFFFF"/>
        </w:rPr>
        <w:t>Each person gives a sentence or two on the following</w:t>
      </w:r>
    </w:p>
    <w:p w14:paraId="406275B5" w14:textId="27290F81" w:rsidR="0008227F" w:rsidRDefault="0008227F" w:rsidP="0008227F">
      <w:pPr>
        <w:pStyle w:val="ListParagraph"/>
        <w:numPr>
          <w:ilvl w:val="1"/>
          <w:numId w:val="29"/>
        </w:numPr>
        <w:rPr>
          <w:rFonts w:ascii="Rocket Sans" w:eastAsiaTheme="minorHAnsi" w:hAnsi="Rocket Sans" w:cs="Sharp Sans No1 Bold"/>
          <w:noProof/>
          <w:color w:val="414042"/>
          <w:shd w:val="clear" w:color="auto" w:fill="FFFFFF"/>
        </w:rPr>
      </w:pPr>
      <w:r>
        <w:rPr>
          <w:rFonts w:ascii="Rocket Sans" w:eastAsiaTheme="minorHAnsi" w:hAnsi="Rocket Sans" w:cs="Sharp Sans No1 Bold"/>
          <w:noProof/>
          <w:color w:val="414042"/>
          <w:shd w:val="clear" w:color="auto" w:fill="FFFFFF"/>
        </w:rPr>
        <w:t>What did you complete yesterday?</w:t>
      </w:r>
    </w:p>
    <w:p w14:paraId="6D449F3A" w14:textId="60467DA6" w:rsidR="0008227F" w:rsidRDefault="0008227F" w:rsidP="0008227F">
      <w:pPr>
        <w:pStyle w:val="ListParagraph"/>
        <w:numPr>
          <w:ilvl w:val="1"/>
          <w:numId w:val="29"/>
        </w:numPr>
        <w:rPr>
          <w:rFonts w:ascii="Rocket Sans" w:eastAsiaTheme="minorHAnsi" w:hAnsi="Rocket Sans" w:cs="Sharp Sans No1 Bold"/>
          <w:noProof/>
          <w:color w:val="414042"/>
          <w:shd w:val="clear" w:color="auto" w:fill="FFFFFF"/>
        </w:rPr>
      </w:pPr>
      <w:r>
        <w:rPr>
          <w:rFonts w:ascii="Rocket Sans" w:eastAsiaTheme="minorHAnsi" w:hAnsi="Rocket Sans" w:cs="Sharp Sans No1 Bold"/>
          <w:noProof/>
          <w:color w:val="414042"/>
          <w:shd w:val="clear" w:color="auto" w:fill="FFFFFF"/>
        </w:rPr>
        <w:t>What do you plan on working on today?</w:t>
      </w:r>
    </w:p>
    <w:p w14:paraId="0B4F2758" w14:textId="59B546BD" w:rsidR="0008227F" w:rsidRDefault="0008227F" w:rsidP="0008227F">
      <w:pPr>
        <w:pStyle w:val="ListParagraph"/>
        <w:numPr>
          <w:ilvl w:val="1"/>
          <w:numId w:val="29"/>
        </w:numPr>
        <w:rPr>
          <w:rFonts w:ascii="Rocket Sans" w:eastAsiaTheme="minorHAnsi" w:hAnsi="Rocket Sans" w:cs="Sharp Sans No1 Bold"/>
          <w:noProof/>
          <w:color w:val="414042"/>
          <w:shd w:val="clear" w:color="auto" w:fill="FFFFFF"/>
        </w:rPr>
      </w:pPr>
      <w:r>
        <w:rPr>
          <w:rFonts w:ascii="Rocket Sans" w:eastAsiaTheme="minorHAnsi" w:hAnsi="Rocket Sans" w:cs="Sharp Sans No1 Bold"/>
          <w:noProof/>
          <w:color w:val="414042"/>
          <w:shd w:val="clear" w:color="auto" w:fill="FFFFFF"/>
        </w:rPr>
        <w:t>Any roadblocks or obstacles stopping you from comepleting your tasks?</w:t>
      </w:r>
    </w:p>
    <w:p w14:paraId="1A67B660" w14:textId="260F4CCB" w:rsidR="0008227F" w:rsidRDefault="0008227F" w:rsidP="0008227F">
      <w:pPr>
        <w:rPr>
          <w:rFonts w:ascii="Rocket Sans" w:hAnsi="Rocket Sans" w:cs="Sharp Sans No1 Bold"/>
          <w:noProof/>
          <w:color w:val="414042"/>
          <w:shd w:val="clear" w:color="auto" w:fill="FFFFFF"/>
        </w:rPr>
      </w:pPr>
    </w:p>
    <w:p w14:paraId="33D2B6B5" w14:textId="77777777" w:rsidR="00A4420B" w:rsidRDefault="00A4420B">
      <w:pPr>
        <w:rPr>
          <w:rFonts w:ascii="Rocket Sans" w:hAnsi="Rocket Sans" w:cs="Sharp Sans No1 Bold"/>
          <w:b/>
          <w:bCs/>
          <w:noProof/>
          <w:color w:val="414042"/>
          <w:sz w:val="28"/>
          <w:szCs w:val="28"/>
          <w:shd w:val="clear" w:color="auto" w:fill="FFFFFF"/>
        </w:rPr>
      </w:pPr>
      <w:r>
        <w:rPr>
          <w:rFonts w:ascii="Rocket Sans" w:hAnsi="Rocket Sans" w:cs="Sharp Sans No1 Bold"/>
          <w:b/>
          <w:bCs/>
          <w:noProof/>
          <w:color w:val="414042"/>
          <w:sz w:val="28"/>
          <w:szCs w:val="28"/>
          <w:shd w:val="clear" w:color="auto" w:fill="FFFFFF"/>
        </w:rPr>
        <w:br w:type="page"/>
      </w:r>
    </w:p>
    <w:p w14:paraId="467A51B3" w14:textId="5533806D" w:rsidR="0008227F" w:rsidRDefault="0008227F" w:rsidP="0008227F">
      <w:pPr>
        <w:rPr>
          <w:rFonts w:ascii="Rocket Sans" w:hAnsi="Rocket Sans" w:cs="Sharp Sans No1 Bold"/>
          <w:b/>
          <w:bCs/>
          <w:noProof/>
          <w:color w:val="414042"/>
          <w:sz w:val="28"/>
          <w:szCs w:val="28"/>
          <w:shd w:val="clear" w:color="auto" w:fill="FFFFFF"/>
        </w:rPr>
      </w:pPr>
      <w:r>
        <w:rPr>
          <w:rFonts w:ascii="Rocket Sans" w:hAnsi="Rocket Sans" w:cs="Sharp Sans No1 Bold"/>
          <w:b/>
          <w:bCs/>
          <w:noProof/>
          <w:color w:val="414042"/>
          <w:sz w:val="28"/>
          <w:szCs w:val="28"/>
          <w:shd w:val="clear" w:color="auto" w:fill="FFFFFF"/>
        </w:rPr>
        <w:lastRenderedPageBreak/>
        <w:t>Planning</w:t>
      </w:r>
      <w:r w:rsidRPr="0008227F">
        <w:rPr>
          <w:rFonts w:ascii="Rocket Sans" w:hAnsi="Rocket Sans" w:cs="Sharp Sans No1 Bold"/>
          <w:b/>
          <w:bCs/>
          <w:noProof/>
          <w:color w:val="414042"/>
          <w:sz w:val="28"/>
          <w:szCs w:val="28"/>
          <w:shd w:val="clear" w:color="auto" w:fill="FFFFFF"/>
        </w:rPr>
        <w:t xml:space="preserve"> Expectations</w:t>
      </w:r>
    </w:p>
    <w:p w14:paraId="46537BF1" w14:textId="77777777" w:rsidR="005D2E96" w:rsidRDefault="005D2E96" w:rsidP="0008227F">
      <w:pPr>
        <w:rPr>
          <w:rFonts w:ascii="Rocket Sans" w:hAnsi="Rocket Sans" w:cs="Sharp Sans No1 Bold"/>
          <w:b/>
          <w:bCs/>
          <w:noProof/>
          <w:color w:val="414042"/>
          <w:sz w:val="28"/>
          <w:szCs w:val="28"/>
          <w:shd w:val="clear" w:color="auto" w:fill="FFFFFF"/>
        </w:rPr>
      </w:pPr>
    </w:p>
    <w:p w14:paraId="3401DCA4" w14:textId="237B710A" w:rsidR="0008227F" w:rsidRDefault="0008227F" w:rsidP="0008227F">
      <w:pPr>
        <w:rPr>
          <w:rFonts w:ascii="Rocket Sans" w:hAnsi="Rocket Sans" w:cs="Sharp Sans No1 Bold"/>
          <w:noProof/>
          <w:color w:val="414042"/>
          <w:shd w:val="clear" w:color="auto" w:fill="FFFFFF"/>
        </w:rPr>
      </w:pPr>
      <w:r>
        <w:rPr>
          <w:rFonts w:ascii="Rocket Sans" w:hAnsi="Rocket Sans" w:cs="Sharp Sans No1 Bold"/>
          <w:noProof/>
          <w:color w:val="414042"/>
          <w:shd w:val="clear" w:color="auto" w:fill="FFFFFF"/>
        </w:rPr>
        <w:t xml:space="preserve">Agile technology teams </w:t>
      </w:r>
      <w:r w:rsidR="000A0C1B">
        <w:rPr>
          <w:rFonts w:ascii="Rocket Sans" w:hAnsi="Rocket Sans" w:cs="Sharp Sans No1 Bold"/>
          <w:noProof/>
          <w:color w:val="414042"/>
          <w:shd w:val="clear" w:color="auto" w:fill="FFFFFF"/>
        </w:rPr>
        <w:t>typically</w:t>
      </w:r>
      <w:r>
        <w:rPr>
          <w:rFonts w:ascii="Rocket Sans" w:hAnsi="Rocket Sans" w:cs="Sharp Sans No1 Bold"/>
          <w:noProof/>
          <w:color w:val="414042"/>
          <w:shd w:val="clear" w:color="auto" w:fill="FFFFFF"/>
        </w:rPr>
        <w:t xml:space="preserve"> break up the year in to sprints. Sprints are short time frames typically </w:t>
      </w:r>
      <w:r w:rsidR="00516B1A">
        <w:rPr>
          <w:rFonts w:ascii="Rocket Sans" w:hAnsi="Rocket Sans" w:cs="Sharp Sans No1 Bold"/>
          <w:noProof/>
          <w:color w:val="414042"/>
          <w:shd w:val="clear" w:color="auto" w:fill="FFFFFF"/>
        </w:rPr>
        <w:t xml:space="preserve">around two weeks where teams plan what work they can complete in that time frame, create a backlog of work, and divvy up tasks to all team members. </w:t>
      </w:r>
    </w:p>
    <w:p w14:paraId="5BF82C0B" w14:textId="5ABE783D" w:rsidR="00516B1A" w:rsidRDefault="00516B1A" w:rsidP="0008227F">
      <w:pPr>
        <w:rPr>
          <w:rFonts w:ascii="Rocket Sans" w:hAnsi="Rocket Sans" w:cs="Sharp Sans No1 Bold"/>
          <w:noProof/>
          <w:color w:val="414042"/>
          <w:shd w:val="clear" w:color="auto" w:fill="FFFFFF"/>
        </w:rPr>
      </w:pPr>
    </w:p>
    <w:p w14:paraId="5817989F" w14:textId="184ED358" w:rsidR="00516B1A" w:rsidRDefault="00516B1A" w:rsidP="0008227F">
      <w:pPr>
        <w:rPr>
          <w:rFonts w:ascii="Rocket Sans" w:hAnsi="Rocket Sans" w:cs="Sharp Sans No1 Bold"/>
          <w:noProof/>
          <w:color w:val="414042"/>
          <w:shd w:val="clear" w:color="auto" w:fill="FFFFFF"/>
        </w:rPr>
      </w:pPr>
      <w:r>
        <w:rPr>
          <w:rFonts w:ascii="Rocket Sans" w:hAnsi="Rocket Sans" w:cs="Sharp Sans No1 Bold"/>
          <w:noProof/>
          <w:color w:val="414042"/>
          <w:shd w:val="clear" w:color="auto" w:fill="FFFFFF"/>
        </w:rPr>
        <w:t xml:space="preserve">We will work in one week sprints where you will do the same. Plan out the work to be done in that week, add the TODO items to your Trello board, and agree to who will complete the work as a team. </w:t>
      </w:r>
    </w:p>
    <w:p w14:paraId="230E9D5E" w14:textId="02B7D86F" w:rsidR="00516B1A" w:rsidRDefault="00516B1A" w:rsidP="0008227F">
      <w:pPr>
        <w:rPr>
          <w:rFonts w:ascii="Rocket Sans" w:hAnsi="Rocket Sans" w:cs="Sharp Sans No1 Bold"/>
          <w:noProof/>
          <w:color w:val="414042"/>
          <w:shd w:val="clear" w:color="auto" w:fill="FFFFFF"/>
        </w:rPr>
      </w:pPr>
    </w:p>
    <w:p w14:paraId="61F6DBC6" w14:textId="3D263440" w:rsidR="00516B1A" w:rsidRDefault="00516B1A" w:rsidP="0008227F">
      <w:pPr>
        <w:rPr>
          <w:rFonts w:ascii="Rocket Sans" w:hAnsi="Rocket Sans" w:cs="Sharp Sans No1 Bold"/>
          <w:noProof/>
          <w:color w:val="414042"/>
          <w:shd w:val="clear" w:color="auto" w:fill="FFFFFF"/>
        </w:rPr>
      </w:pPr>
      <w:r>
        <w:rPr>
          <w:rFonts w:ascii="Rocket Sans" w:hAnsi="Rocket Sans" w:cs="Sharp Sans No1 Bold"/>
          <w:noProof/>
          <w:color w:val="414042"/>
          <w:shd w:val="clear" w:color="auto" w:fill="FFFFFF"/>
        </w:rPr>
        <w:t xml:space="preserve">The following is an example of a Trello board for a </w:t>
      </w:r>
      <w:r w:rsidR="005D2E96">
        <w:rPr>
          <w:rFonts w:ascii="Rocket Sans" w:hAnsi="Rocket Sans" w:cs="Sharp Sans No1 Bold"/>
          <w:noProof/>
          <w:color w:val="414042"/>
          <w:shd w:val="clear" w:color="auto" w:fill="FFFFFF"/>
        </w:rPr>
        <w:t>Book Application:</w:t>
      </w:r>
    </w:p>
    <w:p w14:paraId="7DAF5802" w14:textId="4AD03FFC" w:rsidR="005D2E96" w:rsidRDefault="005D2E96" w:rsidP="0008227F">
      <w:pPr>
        <w:rPr>
          <w:rFonts w:ascii="Rocket Sans" w:hAnsi="Rocket Sans" w:cs="Sharp Sans No1 Bold"/>
          <w:noProof/>
          <w:color w:val="414042"/>
          <w:shd w:val="clear" w:color="auto" w:fill="FFFFFF"/>
        </w:rPr>
      </w:pPr>
    </w:p>
    <w:p w14:paraId="323378BF" w14:textId="47DFA5FD" w:rsidR="005D2E96" w:rsidRDefault="005D2E96" w:rsidP="0008227F">
      <w:pPr>
        <w:rPr>
          <w:rFonts w:ascii="Rocket Sans" w:hAnsi="Rocket Sans" w:cs="Sharp Sans No1 Bold"/>
          <w:noProof/>
          <w:color w:val="414042"/>
          <w:shd w:val="clear" w:color="auto" w:fill="FFFFFF"/>
        </w:rPr>
      </w:pPr>
      <w:r w:rsidRPr="005D2E96">
        <w:rPr>
          <w:rFonts w:ascii="Rocket Sans" w:hAnsi="Rocket Sans" w:cs="Sharp Sans No1 Bold"/>
          <w:noProof/>
          <w:color w:val="414042"/>
          <w:shd w:val="clear" w:color="auto" w:fill="FFFFFF"/>
        </w:rPr>
        <w:drawing>
          <wp:inline distT="0" distB="0" distL="0" distR="0" wp14:anchorId="5083F48C" wp14:editId="3FBCC508">
            <wp:extent cx="5943600" cy="157734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4"/>
                    <a:stretch>
                      <a:fillRect/>
                    </a:stretch>
                  </pic:blipFill>
                  <pic:spPr>
                    <a:xfrm>
                      <a:off x="0" y="0"/>
                      <a:ext cx="5943600" cy="1577340"/>
                    </a:xfrm>
                    <a:prstGeom prst="rect">
                      <a:avLst/>
                    </a:prstGeom>
                  </pic:spPr>
                </pic:pic>
              </a:graphicData>
            </a:graphic>
          </wp:inline>
        </w:drawing>
      </w:r>
    </w:p>
    <w:p w14:paraId="69EFABD5" w14:textId="71FC0289" w:rsidR="005D2E96" w:rsidRDefault="005D2E96" w:rsidP="0008227F">
      <w:pPr>
        <w:rPr>
          <w:rFonts w:ascii="Rocket Sans" w:hAnsi="Rocket Sans" w:cs="Sharp Sans No1 Bold"/>
          <w:noProof/>
          <w:color w:val="414042"/>
          <w:shd w:val="clear" w:color="auto" w:fill="FFFFFF"/>
        </w:rPr>
      </w:pPr>
    </w:p>
    <w:p w14:paraId="6BFA30E3" w14:textId="1E8CC41A" w:rsidR="005D2E96" w:rsidRPr="005D2E96" w:rsidRDefault="005D2E96" w:rsidP="0008227F">
      <w:pPr>
        <w:rPr>
          <w:rFonts w:ascii="Rocket Sans" w:hAnsi="Rocket Sans" w:cs="Sharp Sans No1 Bold"/>
          <w:b/>
          <w:bCs/>
          <w:noProof/>
          <w:color w:val="414042"/>
          <w:shd w:val="clear" w:color="auto" w:fill="FFFFFF"/>
        </w:rPr>
      </w:pPr>
      <w:r w:rsidRPr="005D2E96">
        <w:rPr>
          <w:rFonts w:ascii="Rocket Sans" w:hAnsi="Rocket Sans" w:cs="Sharp Sans No1 Bold"/>
          <w:b/>
          <w:bCs/>
          <w:noProof/>
          <w:color w:val="414042"/>
          <w:shd w:val="clear" w:color="auto" w:fill="FFFFFF"/>
        </w:rPr>
        <w:t>Board Components:</w:t>
      </w:r>
    </w:p>
    <w:p w14:paraId="194BE01B" w14:textId="0EE12A4D" w:rsidR="005D2E96" w:rsidRDefault="005D2E96" w:rsidP="0008227F">
      <w:pPr>
        <w:rPr>
          <w:rFonts w:ascii="Rocket Sans" w:hAnsi="Rocket Sans" w:cs="Sharp Sans No1 Bold"/>
          <w:noProof/>
          <w:color w:val="414042"/>
          <w:shd w:val="clear" w:color="auto" w:fill="FFFFFF"/>
        </w:rPr>
      </w:pPr>
    </w:p>
    <w:p w14:paraId="6F20922E" w14:textId="63E44421" w:rsidR="005D2E96" w:rsidRDefault="005D2E96" w:rsidP="0008227F">
      <w:pPr>
        <w:rPr>
          <w:rFonts w:ascii="Rocket Sans" w:hAnsi="Rocket Sans" w:cs="Sharp Sans No1 Bold"/>
          <w:noProof/>
          <w:color w:val="414042"/>
          <w:shd w:val="clear" w:color="auto" w:fill="FFFFFF"/>
        </w:rPr>
      </w:pPr>
      <w:r w:rsidRPr="005D2E96">
        <w:rPr>
          <w:rFonts w:ascii="Rocket Sans" w:hAnsi="Rocket Sans" w:cs="Sharp Sans No1 Bold"/>
          <w:b/>
          <w:bCs/>
          <w:noProof/>
          <w:color w:val="414042"/>
          <w:shd w:val="clear" w:color="auto" w:fill="FFFFFF"/>
        </w:rPr>
        <w:t>Backlog</w:t>
      </w:r>
      <w:r>
        <w:rPr>
          <w:rFonts w:ascii="Rocket Sans" w:hAnsi="Rocket Sans" w:cs="Sharp Sans No1 Bold"/>
          <w:noProof/>
          <w:color w:val="414042"/>
          <w:shd w:val="clear" w:color="auto" w:fill="FFFFFF"/>
        </w:rPr>
        <w:t xml:space="preserve"> – This is work that is not currently assigned but is planned to be done in future sprints</w:t>
      </w:r>
    </w:p>
    <w:p w14:paraId="47167FE7" w14:textId="4535998F" w:rsidR="005D2E96" w:rsidRDefault="005D2E96" w:rsidP="0008227F">
      <w:pPr>
        <w:rPr>
          <w:rFonts w:ascii="Rocket Sans" w:hAnsi="Rocket Sans" w:cs="Sharp Sans No1 Bold"/>
          <w:noProof/>
          <w:color w:val="414042"/>
          <w:shd w:val="clear" w:color="auto" w:fill="FFFFFF"/>
        </w:rPr>
      </w:pPr>
    </w:p>
    <w:p w14:paraId="3450D838" w14:textId="750D6197" w:rsidR="005D2E96" w:rsidRDefault="005D2E96" w:rsidP="0008227F">
      <w:pPr>
        <w:rPr>
          <w:rFonts w:ascii="Rocket Sans" w:hAnsi="Rocket Sans" w:cs="Sharp Sans No1 Bold"/>
          <w:noProof/>
          <w:color w:val="414042"/>
          <w:shd w:val="clear" w:color="auto" w:fill="FFFFFF"/>
        </w:rPr>
      </w:pPr>
      <w:r w:rsidRPr="005D2E96">
        <w:rPr>
          <w:rFonts w:ascii="Rocket Sans" w:hAnsi="Rocket Sans" w:cs="Sharp Sans No1 Bold"/>
          <w:b/>
          <w:bCs/>
          <w:noProof/>
          <w:color w:val="414042"/>
          <w:shd w:val="clear" w:color="auto" w:fill="FFFFFF"/>
        </w:rPr>
        <w:t>To Do</w:t>
      </w:r>
      <w:r>
        <w:rPr>
          <w:rFonts w:ascii="Rocket Sans" w:hAnsi="Rocket Sans" w:cs="Sharp Sans No1 Bold"/>
          <w:noProof/>
          <w:color w:val="414042"/>
          <w:shd w:val="clear" w:color="auto" w:fill="FFFFFF"/>
        </w:rPr>
        <w:t xml:space="preserve"> – This is active work to be done in the current sprint</w:t>
      </w:r>
    </w:p>
    <w:p w14:paraId="1D65C389" w14:textId="640B24FA" w:rsidR="005D2E96" w:rsidRDefault="005D2E96" w:rsidP="0008227F">
      <w:pPr>
        <w:rPr>
          <w:rFonts w:ascii="Rocket Sans" w:hAnsi="Rocket Sans" w:cs="Sharp Sans No1 Bold"/>
          <w:noProof/>
          <w:color w:val="414042"/>
          <w:shd w:val="clear" w:color="auto" w:fill="FFFFFF"/>
        </w:rPr>
      </w:pPr>
    </w:p>
    <w:p w14:paraId="1A966C3B" w14:textId="78A7F9CF" w:rsidR="005D2E96" w:rsidRDefault="005D2E96" w:rsidP="0008227F">
      <w:pPr>
        <w:rPr>
          <w:rFonts w:ascii="Rocket Sans" w:hAnsi="Rocket Sans" w:cs="Sharp Sans No1 Bold"/>
          <w:noProof/>
          <w:color w:val="414042"/>
          <w:shd w:val="clear" w:color="auto" w:fill="FFFFFF"/>
        </w:rPr>
      </w:pPr>
      <w:r w:rsidRPr="005D2E96">
        <w:rPr>
          <w:rFonts w:ascii="Rocket Sans" w:hAnsi="Rocket Sans" w:cs="Sharp Sans No1 Bold"/>
          <w:b/>
          <w:bCs/>
          <w:noProof/>
          <w:color w:val="414042"/>
          <w:shd w:val="clear" w:color="auto" w:fill="FFFFFF"/>
        </w:rPr>
        <w:t>In Progress</w:t>
      </w:r>
      <w:r>
        <w:rPr>
          <w:rFonts w:ascii="Rocket Sans" w:hAnsi="Rocket Sans" w:cs="Sharp Sans No1 Bold"/>
          <w:noProof/>
          <w:color w:val="414042"/>
          <w:shd w:val="clear" w:color="auto" w:fill="FFFFFF"/>
        </w:rPr>
        <w:t xml:space="preserve"> – This is work that is currently being worked on</w:t>
      </w:r>
    </w:p>
    <w:p w14:paraId="5F276558" w14:textId="0567D796" w:rsidR="005D2E96" w:rsidRDefault="005D2E96" w:rsidP="0008227F">
      <w:pPr>
        <w:rPr>
          <w:rFonts w:ascii="Rocket Sans" w:hAnsi="Rocket Sans" w:cs="Sharp Sans No1 Bold"/>
          <w:noProof/>
          <w:color w:val="414042"/>
          <w:shd w:val="clear" w:color="auto" w:fill="FFFFFF"/>
        </w:rPr>
      </w:pPr>
    </w:p>
    <w:p w14:paraId="7BC63735" w14:textId="716AF4AC" w:rsidR="005D2E96" w:rsidRDefault="005D2E96" w:rsidP="0008227F">
      <w:pPr>
        <w:rPr>
          <w:rFonts w:ascii="Rocket Sans" w:hAnsi="Rocket Sans" w:cs="Sharp Sans No1 Bold"/>
          <w:noProof/>
          <w:color w:val="414042"/>
          <w:shd w:val="clear" w:color="auto" w:fill="FFFFFF"/>
        </w:rPr>
      </w:pPr>
      <w:r w:rsidRPr="005D2E96">
        <w:rPr>
          <w:rFonts w:ascii="Rocket Sans" w:hAnsi="Rocket Sans" w:cs="Sharp Sans No1 Bold"/>
          <w:b/>
          <w:bCs/>
          <w:noProof/>
          <w:color w:val="414042"/>
          <w:shd w:val="clear" w:color="auto" w:fill="FFFFFF"/>
        </w:rPr>
        <w:t>Done</w:t>
      </w:r>
      <w:r>
        <w:rPr>
          <w:rFonts w:ascii="Rocket Sans" w:hAnsi="Rocket Sans" w:cs="Sharp Sans No1 Bold"/>
          <w:noProof/>
          <w:color w:val="414042"/>
          <w:shd w:val="clear" w:color="auto" w:fill="FFFFFF"/>
        </w:rPr>
        <w:t xml:space="preserve"> – This is all the work that has been completed</w:t>
      </w:r>
    </w:p>
    <w:p w14:paraId="2F3958A1" w14:textId="4609F2ED" w:rsidR="005D2E96" w:rsidRDefault="005D2E96" w:rsidP="0008227F">
      <w:pPr>
        <w:rPr>
          <w:rFonts w:ascii="Rocket Sans" w:hAnsi="Rocket Sans" w:cs="Sharp Sans No1 Bold"/>
          <w:noProof/>
          <w:color w:val="414042"/>
          <w:shd w:val="clear" w:color="auto" w:fill="FFFFFF"/>
        </w:rPr>
      </w:pPr>
    </w:p>
    <w:p w14:paraId="06B95128" w14:textId="254CD3A5" w:rsidR="005D2E96" w:rsidRPr="005D2E96" w:rsidRDefault="005D2E96" w:rsidP="0008227F">
      <w:pPr>
        <w:rPr>
          <w:rFonts w:ascii="Rocket Sans" w:hAnsi="Rocket Sans" w:cs="Sharp Sans No1 Bold"/>
          <w:b/>
          <w:bCs/>
          <w:noProof/>
          <w:color w:val="414042"/>
          <w:shd w:val="clear" w:color="auto" w:fill="FFFFFF"/>
        </w:rPr>
      </w:pPr>
      <w:r w:rsidRPr="005D2E96">
        <w:rPr>
          <w:rFonts w:ascii="Rocket Sans" w:hAnsi="Rocket Sans" w:cs="Sharp Sans No1 Bold"/>
          <w:b/>
          <w:bCs/>
          <w:noProof/>
          <w:color w:val="414042"/>
          <w:shd w:val="clear" w:color="auto" w:fill="FFFFFF"/>
        </w:rPr>
        <w:t>User Stories</w:t>
      </w:r>
    </w:p>
    <w:p w14:paraId="0F60237B" w14:textId="763DE48C" w:rsidR="005D2E96" w:rsidRDefault="005D2E96" w:rsidP="0008227F">
      <w:pPr>
        <w:rPr>
          <w:rFonts w:ascii="Rocket Sans" w:hAnsi="Rocket Sans" w:cs="Sharp Sans No1 Bold"/>
          <w:noProof/>
          <w:color w:val="414042"/>
          <w:shd w:val="clear" w:color="auto" w:fill="FFFFFF"/>
        </w:rPr>
      </w:pPr>
    </w:p>
    <w:p w14:paraId="12FC582A" w14:textId="0895F71A" w:rsidR="005D2E96" w:rsidRDefault="005D2E96" w:rsidP="0008227F">
      <w:pPr>
        <w:rPr>
          <w:rFonts w:ascii="Rocket Sans" w:hAnsi="Rocket Sans" w:cs="Sharp Sans No1 Bold"/>
          <w:noProof/>
          <w:color w:val="414042"/>
          <w:shd w:val="clear" w:color="auto" w:fill="FFFFFF"/>
        </w:rPr>
      </w:pPr>
      <w:r>
        <w:rPr>
          <w:rFonts w:ascii="Rocket Sans" w:hAnsi="Rocket Sans" w:cs="Sharp Sans No1 Bold"/>
          <w:noProof/>
          <w:color w:val="414042"/>
          <w:shd w:val="clear" w:color="auto" w:fill="FFFFFF"/>
        </w:rPr>
        <w:t>Notice that each task is written in the format of:</w:t>
      </w:r>
    </w:p>
    <w:p w14:paraId="7C355351" w14:textId="77777777" w:rsidR="005D2E96" w:rsidRDefault="005D2E96" w:rsidP="0008227F">
      <w:pPr>
        <w:rPr>
          <w:rFonts w:ascii="Rocket Sans" w:hAnsi="Rocket Sans" w:cs="Sharp Sans No1 Bold"/>
          <w:noProof/>
          <w:color w:val="414042"/>
          <w:shd w:val="clear" w:color="auto" w:fill="FFFFFF"/>
        </w:rPr>
      </w:pPr>
    </w:p>
    <w:p w14:paraId="1EE52718" w14:textId="77777777" w:rsidR="005D2E96" w:rsidRPr="005D2E96" w:rsidRDefault="005D2E96" w:rsidP="0008227F">
      <w:pPr>
        <w:rPr>
          <w:rFonts w:ascii="Rocket Sans" w:hAnsi="Rocket Sans" w:cs="Sharp Sans No1 Bold"/>
          <w:i/>
          <w:iCs/>
          <w:noProof/>
          <w:color w:val="414042"/>
          <w:shd w:val="clear" w:color="auto" w:fill="FFFFFF"/>
        </w:rPr>
      </w:pPr>
      <w:r w:rsidRPr="005D2E96">
        <w:rPr>
          <w:rFonts w:ascii="Rocket Sans" w:hAnsi="Rocket Sans" w:cs="Sharp Sans No1 Bold"/>
          <w:i/>
          <w:iCs/>
          <w:noProof/>
          <w:color w:val="414042"/>
          <w:shd w:val="clear" w:color="auto" w:fill="FFFFFF"/>
        </w:rPr>
        <w:t xml:space="preserve"> “As a ____, I would _____, so that ____.” </w:t>
      </w:r>
    </w:p>
    <w:p w14:paraId="654BFBD5" w14:textId="77777777" w:rsidR="005D2E96" w:rsidRDefault="005D2E96" w:rsidP="0008227F">
      <w:pPr>
        <w:rPr>
          <w:rFonts w:ascii="Rocket Sans" w:hAnsi="Rocket Sans" w:cs="Sharp Sans No1 Bold"/>
          <w:noProof/>
          <w:color w:val="414042"/>
          <w:shd w:val="clear" w:color="auto" w:fill="FFFFFF"/>
        </w:rPr>
      </w:pPr>
    </w:p>
    <w:p w14:paraId="3F75B7E9" w14:textId="58197FE3" w:rsidR="005D2E96" w:rsidRDefault="005D2E96" w:rsidP="0008227F">
      <w:pPr>
        <w:rPr>
          <w:rFonts w:ascii="Rocket Sans" w:hAnsi="Rocket Sans" w:cs="Sharp Sans No1 Bold"/>
          <w:noProof/>
          <w:color w:val="414042"/>
          <w:shd w:val="clear" w:color="auto" w:fill="FFFFFF"/>
        </w:rPr>
      </w:pPr>
      <w:r>
        <w:rPr>
          <w:rFonts w:ascii="Rocket Sans" w:hAnsi="Rocket Sans" w:cs="Sharp Sans No1 Bold"/>
          <w:noProof/>
          <w:color w:val="414042"/>
          <w:shd w:val="clear" w:color="auto" w:fill="FFFFFF"/>
        </w:rPr>
        <w:t xml:space="preserve">This format allows you to put your self in the clients shoes, explain the desired feature, and expresses the desired functionality. </w:t>
      </w:r>
    </w:p>
    <w:p w14:paraId="08B35F71" w14:textId="64612E97" w:rsidR="005D2E96" w:rsidRDefault="005D2E96" w:rsidP="0008227F">
      <w:pPr>
        <w:rPr>
          <w:rFonts w:ascii="Rocket Sans" w:hAnsi="Rocket Sans" w:cs="Sharp Sans No1 Bold"/>
          <w:noProof/>
          <w:color w:val="414042"/>
          <w:shd w:val="clear" w:color="auto" w:fill="FFFFFF"/>
        </w:rPr>
      </w:pPr>
    </w:p>
    <w:p w14:paraId="7F454E10" w14:textId="24CA5771" w:rsidR="005D2E96" w:rsidRDefault="005D2E96" w:rsidP="0008227F">
      <w:pPr>
        <w:rPr>
          <w:rFonts w:ascii="Rocket Sans" w:hAnsi="Rocket Sans" w:cs="Sharp Sans No1 Bold"/>
          <w:noProof/>
          <w:color w:val="414042"/>
          <w:shd w:val="clear" w:color="auto" w:fill="FFFFFF"/>
        </w:rPr>
      </w:pPr>
      <w:r>
        <w:rPr>
          <w:rFonts w:ascii="Rocket Sans" w:hAnsi="Rocket Sans" w:cs="Sharp Sans No1 Bold"/>
          <w:noProof/>
          <w:color w:val="414042"/>
          <w:shd w:val="clear" w:color="auto" w:fill="FFFFFF"/>
        </w:rPr>
        <w:t xml:space="preserve">User Stories explain the entire feature to be completed but often has individual tasks that need to be done to complete the entire user story. </w:t>
      </w:r>
    </w:p>
    <w:p w14:paraId="01895E33" w14:textId="0DEF7D55" w:rsidR="005D2E96" w:rsidRDefault="005D2E96" w:rsidP="0008227F">
      <w:pPr>
        <w:rPr>
          <w:rFonts w:ascii="Rocket Sans" w:hAnsi="Rocket Sans" w:cs="Sharp Sans No1 Bold"/>
          <w:noProof/>
          <w:color w:val="414042"/>
          <w:shd w:val="clear" w:color="auto" w:fill="FFFFFF"/>
        </w:rPr>
      </w:pPr>
    </w:p>
    <w:p w14:paraId="37A7DF33" w14:textId="4C8056DB" w:rsidR="005D2E96" w:rsidRDefault="005D2E96" w:rsidP="0008227F">
      <w:pPr>
        <w:rPr>
          <w:rFonts w:ascii="Rocket Sans" w:hAnsi="Rocket Sans" w:cs="Sharp Sans No1 Bold"/>
          <w:noProof/>
          <w:color w:val="414042"/>
          <w:shd w:val="clear" w:color="auto" w:fill="FFFFFF"/>
        </w:rPr>
      </w:pPr>
      <w:r>
        <w:rPr>
          <w:rFonts w:ascii="Rocket Sans" w:hAnsi="Rocket Sans" w:cs="Sharp Sans No1 Bold"/>
          <w:noProof/>
          <w:color w:val="414042"/>
          <w:shd w:val="clear" w:color="auto" w:fill="FFFFFF"/>
        </w:rPr>
        <w:t xml:space="preserve">As you are planning out your work, try and use this framework to get practice in how we work on technology teams here in the FOC. </w:t>
      </w:r>
    </w:p>
    <w:p w14:paraId="7290F16A" w14:textId="35B800D1" w:rsidR="005D2E96" w:rsidRDefault="005D2E96" w:rsidP="0008227F">
      <w:pPr>
        <w:rPr>
          <w:rFonts w:ascii="Rocket Sans" w:hAnsi="Rocket Sans" w:cs="Sharp Sans No1 Bold"/>
          <w:noProof/>
          <w:color w:val="414042"/>
          <w:shd w:val="clear" w:color="auto" w:fill="FFFFFF"/>
        </w:rPr>
      </w:pPr>
    </w:p>
    <w:p w14:paraId="6F041B34" w14:textId="77777777" w:rsidR="00A4420B" w:rsidRDefault="00A4420B" w:rsidP="0008227F">
      <w:pPr>
        <w:rPr>
          <w:rFonts w:ascii="Rocket Sans" w:hAnsi="Rocket Sans" w:cs="Sharp Sans No1 Bold"/>
          <w:noProof/>
          <w:color w:val="414042"/>
          <w:shd w:val="clear" w:color="auto" w:fill="FFFFFF"/>
        </w:rPr>
      </w:pPr>
    </w:p>
    <w:p w14:paraId="5153E029" w14:textId="3B44FF46" w:rsidR="005D2E96" w:rsidRDefault="005D2E96" w:rsidP="005D2E96">
      <w:pPr>
        <w:rPr>
          <w:rFonts w:ascii="Rocket Sans" w:hAnsi="Rocket Sans" w:cs="Sharp Sans No1 Bold"/>
          <w:b/>
          <w:bCs/>
          <w:noProof/>
          <w:color w:val="414042"/>
          <w:sz w:val="28"/>
          <w:szCs w:val="28"/>
          <w:shd w:val="clear" w:color="auto" w:fill="FFFFFF"/>
        </w:rPr>
      </w:pPr>
      <w:r>
        <w:rPr>
          <w:rFonts w:ascii="Rocket Sans" w:hAnsi="Rocket Sans" w:cs="Sharp Sans No1 Bold"/>
          <w:b/>
          <w:bCs/>
          <w:noProof/>
          <w:color w:val="414042"/>
          <w:sz w:val="28"/>
          <w:szCs w:val="28"/>
          <w:shd w:val="clear" w:color="auto" w:fill="FFFFFF"/>
        </w:rPr>
        <w:t>Retro</w:t>
      </w:r>
      <w:r w:rsidRPr="0008227F">
        <w:rPr>
          <w:rFonts w:ascii="Rocket Sans" w:hAnsi="Rocket Sans" w:cs="Sharp Sans No1 Bold"/>
          <w:b/>
          <w:bCs/>
          <w:noProof/>
          <w:color w:val="414042"/>
          <w:sz w:val="28"/>
          <w:szCs w:val="28"/>
          <w:shd w:val="clear" w:color="auto" w:fill="FFFFFF"/>
        </w:rPr>
        <w:t xml:space="preserve"> Expectations</w:t>
      </w:r>
    </w:p>
    <w:p w14:paraId="7E745E55" w14:textId="228C4A85" w:rsidR="005D2E96" w:rsidRDefault="005D2E96" w:rsidP="0008227F">
      <w:pPr>
        <w:rPr>
          <w:rFonts w:ascii="Rocket Sans" w:hAnsi="Rocket Sans" w:cs="Sharp Sans No1 Bold"/>
          <w:noProof/>
          <w:color w:val="414042"/>
          <w:shd w:val="clear" w:color="auto" w:fill="FFFFFF"/>
        </w:rPr>
      </w:pPr>
    </w:p>
    <w:p w14:paraId="7B138763" w14:textId="22C6F28D" w:rsidR="005D2E96" w:rsidRDefault="005D2E96" w:rsidP="0008227F">
      <w:pPr>
        <w:rPr>
          <w:rFonts w:ascii="Rocket Sans" w:hAnsi="Rocket Sans" w:cs="Sharp Sans No1 Bold"/>
          <w:noProof/>
          <w:color w:val="414042"/>
          <w:shd w:val="clear" w:color="auto" w:fill="FFFFFF"/>
        </w:rPr>
      </w:pPr>
      <w:r>
        <w:rPr>
          <w:rFonts w:ascii="Rocket Sans" w:hAnsi="Rocket Sans" w:cs="Sharp Sans No1 Bold"/>
          <w:noProof/>
          <w:color w:val="414042"/>
          <w:shd w:val="clear" w:color="auto" w:fill="FFFFFF"/>
        </w:rPr>
        <w:t xml:space="preserve">The retro is an opportunity to refflect on the previous sprint. Think about team processess, teams wins, and team opportunities. These are things we either want to imporove upon in future sprints or continue doing. </w:t>
      </w:r>
    </w:p>
    <w:p w14:paraId="4553C1EC" w14:textId="39434524" w:rsidR="005D2E96" w:rsidRDefault="005D2E96" w:rsidP="0008227F">
      <w:pPr>
        <w:rPr>
          <w:rFonts w:ascii="Rocket Sans" w:hAnsi="Rocket Sans" w:cs="Sharp Sans No1 Bold"/>
          <w:noProof/>
          <w:color w:val="414042"/>
          <w:shd w:val="clear" w:color="auto" w:fill="FFFFFF"/>
        </w:rPr>
      </w:pPr>
    </w:p>
    <w:p w14:paraId="64C037B7" w14:textId="464AB42C" w:rsidR="005D2E96" w:rsidRPr="0008227F" w:rsidRDefault="005D2E96" w:rsidP="0008227F">
      <w:pPr>
        <w:rPr>
          <w:rFonts w:ascii="Rocket Sans" w:hAnsi="Rocket Sans" w:cs="Sharp Sans No1 Bold"/>
          <w:noProof/>
          <w:color w:val="414042"/>
          <w:shd w:val="clear" w:color="auto" w:fill="FFFFFF"/>
        </w:rPr>
      </w:pPr>
      <w:r>
        <w:rPr>
          <w:rFonts w:ascii="Rocket Sans" w:hAnsi="Rocket Sans" w:cs="Sharp Sans No1 Bold"/>
          <w:noProof/>
          <w:color w:val="414042"/>
          <w:shd w:val="clear" w:color="auto" w:fill="FFFFFF"/>
        </w:rPr>
        <w:t xml:space="preserve">We will also use this time as an opportunity to demo your apps progress with the client. Please make sure you schedule a retro at the times suggested in the agenda and invite the Program Managers. </w:t>
      </w:r>
    </w:p>
    <w:sectPr w:rsidR="005D2E96" w:rsidRPr="0008227F" w:rsidSect="001F6E33">
      <w:headerReference w:type="default" r:id="rId15"/>
      <w:footerReference w:type="even" r:id="rId16"/>
      <w:footerReference w:type="default" r:id="rId17"/>
      <w:headerReference w:type="first" r:id="rId18"/>
      <w:footerReference w:type="first" r:id="rId19"/>
      <w:pgSz w:w="12240" w:h="15840"/>
      <w:pgMar w:top="2160" w:right="1440" w:bottom="1440" w:left="1440" w:header="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53097" w14:textId="77777777" w:rsidR="00BB4376" w:rsidRDefault="00BB4376" w:rsidP="000B5CDA">
      <w:r>
        <w:separator/>
      </w:r>
    </w:p>
  </w:endnote>
  <w:endnote w:type="continuationSeparator" w:id="0">
    <w:p w14:paraId="3586ED15" w14:textId="77777777" w:rsidR="00BB4376" w:rsidRDefault="00BB4376" w:rsidP="000B5C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nionPro-Regular">
    <w:altName w:val="Calibri"/>
    <w:panose1 w:val="020B0604020202020204"/>
    <w:charset w:val="4D"/>
    <w:family w:val="auto"/>
    <w:notTrueType/>
    <w:pitch w:val="default"/>
    <w:sig w:usb0="00000003" w:usb1="00000000" w:usb2="00000000" w:usb3="00000000" w:csb0="00000001" w:csb1="00000000"/>
  </w:font>
  <w:font w:name="Rocket Sans">
    <w:altName w:val="﷽﷽﷽﷽﷽﷽﷽﷽ans"/>
    <w:panose1 w:val="020B0604020202020204"/>
    <w:charset w:val="00"/>
    <w:family w:val="swiss"/>
    <w:notTrueType/>
    <w:pitch w:val="variable"/>
    <w:sig w:usb0="A00000EF" w:usb1="1200607B" w:usb2="00000000" w:usb3="00000000" w:csb0="00000093" w:csb1="00000000"/>
  </w:font>
  <w:font w:name="Sharp Sans No1 Bold">
    <w:altName w:val="Calibri"/>
    <w:panose1 w:val="020B0604020202020204"/>
    <w:charset w:val="4D"/>
    <w:family w:val="auto"/>
    <w:pitch w:val="variable"/>
    <w:sig w:usb0="A10000AF" w:usb1="500160FB" w:usb2="00000010" w:usb3="00000000" w:csb0="00000193" w:csb1="00000000"/>
  </w:font>
  <w:font w:name="Open Sans">
    <w:altName w:val="Segoe UI"/>
    <w:panose1 w:val="020B0606030504020204"/>
    <w:charset w:val="00"/>
    <w:family w:val="swiss"/>
    <w:pitch w:val="variable"/>
    <w:sig w:usb0="E00002EF" w:usb1="4000205B" w:usb2="00000028" w:usb3="00000000" w:csb0="0000019F" w:csb1="00000000"/>
  </w:font>
  <w:font w:name="Helvetica">
    <w:panose1 w:val="00000000000000000000"/>
    <w:charset w:val="00"/>
    <w:family w:val="auto"/>
    <w:pitch w:val="variable"/>
    <w:sig w:usb0="E00002FF" w:usb1="5000785B" w:usb2="00000000" w:usb3="00000000" w:csb0="0000019F" w:csb1="00000000"/>
  </w:font>
  <w:font w:name="Gotham Book">
    <w:altName w:val="Calibri"/>
    <w:panose1 w:val="020B0604020202020204"/>
    <w:charset w:val="00"/>
    <w:family w:val="auto"/>
    <w:notTrueType/>
    <w:pitch w:val="variable"/>
    <w:sig w:usb0="00000003" w:usb1="00000000" w:usb2="00000000" w:usb3="00000000" w:csb0="0000000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3259413"/>
      <w:docPartObj>
        <w:docPartGallery w:val="Page Numbers (Bottom of Page)"/>
        <w:docPartUnique/>
      </w:docPartObj>
    </w:sdtPr>
    <w:sdtEndPr>
      <w:rPr>
        <w:rStyle w:val="PageNumber"/>
      </w:rPr>
    </w:sdtEndPr>
    <w:sdtContent>
      <w:p w14:paraId="1656FAE9" w14:textId="77777777" w:rsidR="000B5CDA" w:rsidRDefault="000B5CDA" w:rsidP="00A91B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E46B07" w14:textId="77777777" w:rsidR="000B5CDA" w:rsidRDefault="000B5CDA" w:rsidP="000B5CD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457A7" w14:textId="128B95A9" w:rsidR="000B5CDA" w:rsidRPr="008357B0" w:rsidRDefault="00BB4376" w:rsidP="00A91B5F">
    <w:pPr>
      <w:pStyle w:val="Footer"/>
      <w:framePr w:wrap="none" w:vAnchor="text" w:hAnchor="margin" w:xAlign="right" w:y="1"/>
      <w:rPr>
        <w:rStyle w:val="PageNumber"/>
        <w:rFonts w:ascii="Rocket Sans" w:hAnsi="Rocket Sans"/>
        <w:color w:val="414042"/>
        <w:sz w:val="20"/>
        <w:szCs w:val="20"/>
      </w:rPr>
    </w:pPr>
    <w:sdt>
      <w:sdtPr>
        <w:rPr>
          <w:rStyle w:val="PageNumber"/>
          <w:rFonts w:ascii="Rocket Sans" w:hAnsi="Rocket Sans"/>
          <w:color w:val="414042"/>
          <w:sz w:val="20"/>
          <w:szCs w:val="20"/>
        </w:rPr>
        <w:id w:val="-974902827"/>
        <w:docPartObj>
          <w:docPartGallery w:val="Page Numbers (Bottom of Page)"/>
          <w:docPartUnique/>
        </w:docPartObj>
      </w:sdtPr>
      <w:sdtEndPr>
        <w:rPr>
          <w:rStyle w:val="PageNumber"/>
        </w:rPr>
      </w:sdtEndPr>
      <w:sdtContent>
        <w:r w:rsidR="000B5CDA" w:rsidRPr="008357B0">
          <w:rPr>
            <w:rStyle w:val="PageNumber"/>
            <w:rFonts w:ascii="Rocket Sans" w:hAnsi="Rocket Sans"/>
            <w:color w:val="414042"/>
            <w:sz w:val="20"/>
            <w:szCs w:val="20"/>
          </w:rPr>
          <w:fldChar w:fldCharType="begin"/>
        </w:r>
        <w:r w:rsidR="000B5CDA" w:rsidRPr="008357B0">
          <w:rPr>
            <w:rStyle w:val="PageNumber"/>
            <w:rFonts w:ascii="Rocket Sans" w:hAnsi="Rocket Sans"/>
            <w:color w:val="414042"/>
            <w:sz w:val="20"/>
            <w:szCs w:val="20"/>
          </w:rPr>
          <w:instrText xml:space="preserve"> PAGE </w:instrText>
        </w:r>
        <w:r w:rsidR="000B5CDA" w:rsidRPr="008357B0">
          <w:rPr>
            <w:rStyle w:val="PageNumber"/>
            <w:rFonts w:ascii="Rocket Sans" w:hAnsi="Rocket Sans"/>
            <w:color w:val="414042"/>
            <w:sz w:val="20"/>
            <w:szCs w:val="20"/>
          </w:rPr>
          <w:fldChar w:fldCharType="separate"/>
        </w:r>
        <w:r w:rsidR="000B5CDA" w:rsidRPr="008357B0">
          <w:rPr>
            <w:rStyle w:val="PageNumber"/>
            <w:rFonts w:ascii="Rocket Sans" w:hAnsi="Rocket Sans"/>
            <w:noProof/>
            <w:color w:val="414042"/>
            <w:sz w:val="20"/>
            <w:szCs w:val="20"/>
          </w:rPr>
          <w:t>1</w:t>
        </w:r>
        <w:r w:rsidR="000B5CDA" w:rsidRPr="008357B0">
          <w:rPr>
            <w:rStyle w:val="PageNumber"/>
            <w:rFonts w:ascii="Rocket Sans" w:hAnsi="Rocket Sans"/>
            <w:color w:val="414042"/>
            <w:sz w:val="20"/>
            <w:szCs w:val="20"/>
          </w:rPr>
          <w:fldChar w:fldCharType="end"/>
        </w:r>
      </w:sdtContent>
    </w:sdt>
    <w:r w:rsidR="000B5CDA" w:rsidRPr="008357B0">
      <w:rPr>
        <w:rStyle w:val="PageNumber"/>
        <w:rFonts w:ascii="Rocket Sans" w:hAnsi="Rocket Sans"/>
        <w:color w:val="414042"/>
        <w:sz w:val="20"/>
        <w:szCs w:val="20"/>
      </w:rPr>
      <w:t xml:space="preserve"> of </w:t>
    </w:r>
    <w:r w:rsidR="00601677">
      <w:rPr>
        <w:rStyle w:val="PageNumber"/>
        <w:rFonts w:ascii="Rocket Sans" w:hAnsi="Rocket Sans"/>
        <w:color w:val="414042"/>
        <w:sz w:val="20"/>
        <w:szCs w:val="20"/>
      </w:rPr>
      <w:t>4</w:t>
    </w:r>
  </w:p>
  <w:p w14:paraId="7483566A" w14:textId="77777777" w:rsidR="000B5CDA" w:rsidRPr="008357B0" w:rsidRDefault="00ED75D6" w:rsidP="00090381">
    <w:pPr>
      <w:autoSpaceDE w:val="0"/>
      <w:autoSpaceDN w:val="0"/>
      <w:adjustRightInd w:val="0"/>
      <w:spacing w:line="288" w:lineRule="auto"/>
      <w:textAlignment w:val="center"/>
      <w:rPr>
        <w:rFonts w:ascii="Rocket Sans" w:hAnsi="Rocket Sans" w:cs="Gotham Book"/>
        <w:color w:val="414042"/>
        <w:sz w:val="16"/>
        <w:szCs w:val="16"/>
      </w:rPr>
    </w:pPr>
    <w:r w:rsidRPr="00090381">
      <w:rPr>
        <w:rFonts w:ascii="Gotham Book" w:hAnsi="Gotham Book" w:cs="Gotham Book"/>
        <w:color w:val="53555A"/>
        <w:spacing w:val="4"/>
        <w:sz w:val="16"/>
        <w:szCs w:val="16"/>
      </w:rPr>
      <w:t xml:space="preserve">For questions or comments, contact us at </w:t>
    </w:r>
    <w:hyperlink r:id="rId1" w:history="1">
      <w:r w:rsidRPr="009D7033">
        <w:rPr>
          <w:rStyle w:val="Hyperlink"/>
          <w:rFonts w:ascii="Gotham Book" w:hAnsi="Gotham Book" w:cs="Gotham Book"/>
          <w:spacing w:val="4"/>
          <w:sz w:val="16"/>
          <w:szCs w:val="16"/>
        </w:rPr>
        <w:t>Journey@RockCentralDetroit.com</w:t>
      </w:r>
    </w:hyperlink>
    <w:r w:rsidRPr="00090381">
      <w:rPr>
        <w:rFonts w:ascii="Gotham Book" w:hAnsi="Gotham Book" w:cs="Gotham Book"/>
        <w:color w:val="53555A"/>
        <w:spacing w:val="4"/>
        <w:sz w:val="16"/>
        <w:szCs w:val="16"/>
      </w:rPr>
      <w:t>.</w:t>
    </w:r>
    <w:r>
      <w:rPr>
        <w:rFonts w:ascii="Gotham Book" w:hAnsi="Gotham Book" w:cs="Gotham Book"/>
        <w:color w:val="53555A"/>
        <w:spacing w:val="4"/>
        <w:sz w:val="16"/>
        <w:szCs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64BF1" w14:textId="7AD6D303" w:rsidR="00887A49" w:rsidRPr="00887A49" w:rsidRDefault="00887A49" w:rsidP="00887A49">
    <w:pPr>
      <w:suppressAutoHyphens/>
      <w:autoSpaceDE w:val="0"/>
      <w:autoSpaceDN w:val="0"/>
      <w:adjustRightInd w:val="0"/>
      <w:spacing w:line="288" w:lineRule="auto"/>
      <w:textAlignment w:val="center"/>
      <w:rPr>
        <w:rFonts w:ascii="Rocket Sans" w:hAnsi="Rocket Sans"/>
        <w:color w:val="414042"/>
        <w:sz w:val="20"/>
        <w:szCs w:val="20"/>
      </w:rPr>
    </w:pPr>
    <w:r w:rsidRPr="00090381">
      <w:rPr>
        <w:rFonts w:ascii="Gotham Book" w:hAnsi="Gotham Book" w:cs="Gotham Book"/>
        <w:color w:val="53555A"/>
        <w:spacing w:val="4"/>
        <w:sz w:val="16"/>
        <w:szCs w:val="16"/>
      </w:rPr>
      <w:t xml:space="preserve">For questions or comments, contact us at </w:t>
    </w:r>
    <w:hyperlink r:id="rId1" w:history="1">
      <w:r w:rsidRPr="009D7033">
        <w:rPr>
          <w:rStyle w:val="Hyperlink"/>
          <w:rFonts w:ascii="Gotham Book" w:hAnsi="Gotham Book" w:cs="Gotham Book"/>
          <w:spacing w:val="4"/>
          <w:sz w:val="16"/>
          <w:szCs w:val="16"/>
        </w:rPr>
        <w:t>Journey@RockCentralDetroit.com</w:t>
      </w:r>
    </w:hyperlink>
    <w:r w:rsidRPr="00090381">
      <w:rPr>
        <w:rFonts w:ascii="Gotham Book" w:hAnsi="Gotham Book" w:cs="Gotham Book"/>
        <w:color w:val="53555A"/>
        <w:spacing w:val="4"/>
        <w:sz w:val="16"/>
        <w:szCs w:val="16"/>
      </w:rPr>
      <w:t>.</w:t>
    </w:r>
    <w:r>
      <w:rPr>
        <w:rFonts w:ascii="Gotham Book" w:hAnsi="Gotham Book" w:cs="Gotham Book"/>
        <w:color w:val="53555A"/>
        <w:spacing w:val="4"/>
        <w:sz w:val="16"/>
        <w:szCs w:val="16"/>
      </w:rPr>
      <w:tab/>
    </w:r>
    <w:r>
      <w:rPr>
        <w:rFonts w:ascii="Gotham Book" w:hAnsi="Gotham Book" w:cs="Gotham Book"/>
        <w:color w:val="53555A"/>
        <w:spacing w:val="4"/>
        <w:sz w:val="16"/>
        <w:szCs w:val="16"/>
      </w:rPr>
      <w:tab/>
    </w:r>
    <w:r>
      <w:rPr>
        <w:rFonts w:ascii="Gotham Book" w:hAnsi="Gotham Book" w:cs="Gotham Book"/>
        <w:color w:val="53555A"/>
        <w:spacing w:val="4"/>
        <w:sz w:val="16"/>
        <w:szCs w:val="16"/>
      </w:rPr>
      <w:tab/>
    </w:r>
    <w:r>
      <w:rPr>
        <w:rFonts w:ascii="Gotham Book" w:hAnsi="Gotham Book" w:cs="Gotham Book"/>
        <w:color w:val="53555A"/>
        <w:spacing w:val="4"/>
        <w:sz w:val="16"/>
        <w:szCs w:val="16"/>
      </w:rPr>
      <w:tab/>
    </w:r>
    <w:r>
      <w:rPr>
        <w:rStyle w:val="PageNumber"/>
        <w:rFonts w:ascii="Rocket Sans" w:hAnsi="Rocket Sans"/>
        <w:color w:val="414042"/>
        <w:sz w:val="20"/>
        <w:szCs w:val="20"/>
      </w:rPr>
      <w:t xml:space="preserve"> </w:t>
    </w:r>
    <w:sdt>
      <w:sdtPr>
        <w:rPr>
          <w:rStyle w:val="PageNumber"/>
          <w:rFonts w:ascii="Rocket Sans" w:hAnsi="Rocket Sans"/>
          <w:color w:val="414042"/>
          <w:sz w:val="20"/>
          <w:szCs w:val="20"/>
        </w:rPr>
        <w:id w:val="-1937905350"/>
        <w:docPartObj>
          <w:docPartGallery w:val="Page Numbers (Bottom of Page)"/>
          <w:docPartUnique/>
        </w:docPartObj>
      </w:sdtPr>
      <w:sdtEndPr>
        <w:rPr>
          <w:rStyle w:val="PageNumber"/>
        </w:rPr>
      </w:sdtEndPr>
      <w:sdtContent>
        <w:r w:rsidRPr="008357B0">
          <w:rPr>
            <w:rStyle w:val="PageNumber"/>
            <w:rFonts w:ascii="Rocket Sans" w:hAnsi="Rocket Sans"/>
            <w:color w:val="414042"/>
            <w:sz w:val="20"/>
            <w:szCs w:val="20"/>
          </w:rPr>
          <w:fldChar w:fldCharType="begin"/>
        </w:r>
        <w:r w:rsidRPr="008357B0">
          <w:rPr>
            <w:rStyle w:val="PageNumber"/>
            <w:rFonts w:ascii="Rocket Sans" w:hAnsi="Rocket Sans"/>
            <w:color w:val="414042"/>
            <w:sz w:val="20"/>
            <w:szCs w:val="20"/>
          </w:rPr>
          <w:instrText xml:space="preserve"> PAGE </w:instrText>
        </w:r>
        <w:r w:rsidRPr="008357B0">
          <w:rPr>
            <w:rStyle w:val="PageNumber"/>
            <w:rFonts w:ascii="Rocket Sans" w:hAnsi="Rocket Sans"/>
            <w:color w:val="414042"/>
            <w:sz w:val="20"/>
            <w:szCs w:val="20"/>
          </w:rPr>
          <w:fldChar w:fldCharType="separate"/>
        </w:r>
        <w:r>
          <w:rPr>
            <w:rStyle w:val="PageNumber"/>
            <w:rFonts w:ascii="Rocket Sans" w:hAnsi="Rocket Sans"/>
            <w:color w:val="414042"/>
            <w:sz w:val="20"/>
            <w:szCs w:val="20"/>
          </w:rPr>
          <w:t>2</w:t>
        </w:r>
        <w:r w:rsidRPr="008357B0">
          <w:rPr>
            <w:rStyle w:val="PageNumber"/>
            <w:rFonts w:ascii="Rocket Sans" w:hAnsi="Rocket Sans"/>
            <w:color w:val="414042"/>
            <w:sz w:val="20"/>
            <w:szCs w:val="20"/>
          </w:rPr>
          <w:fldChar w:fldCharType="end"/>
        </w:r>
      </w:sdtContent>
    </w:sdt>
    <w:r w:rsidRPr="008357B0">
      <w:rPr>
        <w:rStyle w:val="PageNumber"/>
        <w:rFonts w:ascii="Rocket Sans" w:hAnsi="Rocket Sans"/>
        <w:color w:val="414042"/>
        <w:sz w:val="20"/>
        <w:szCs w:val="20"/>
      </w:rPr>
      <w:t xml:space="preserve"> of </w:t>
    </w:r>
    <w:r w:rsidR="00A6243F">
      <w:rPr>
        <w:rStyle w:val="PageNumber"/>
        <w:rFonts w:ascii="Rocket Sans" w:hAnsi="Rocket Sans"/>
        <w:color w:val="414042"/>
        <w:sz w:val="20"/>
        <w:szCs w:val="20"/>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ED59C" w14:textId="77777777" w:rsidR="00BB4376" w:rsidRDefault="00BB4376" w:rsidP="000B5CDA">
      <w:r>
        <w:separator/>
      </w:r>
    </w:p>
  </w:footnote>
  <w:footnote w:type="continuationSeparator" w:id="0">
    <w:p w14:paraId="20F98A48" w14:textId="77777777" w:rsidR="00BB4376" w:rsidRDefault="00BB4376" w:rsidP="000B5C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35A0A" w14:textId="77777777" w:rsidR="000B5CDA" w:rsidRDefault="00D23DB9" w:rsidP="00887A49">
    <w:pPr>
      <w:pStyle w:val="Header"/>
    </w:pPr>
    <w:r>
      <w:rPr>
        <w:noProof/>
      </w:rPr>
      <mc:AlternateContent>
        <mc:Choice Requires="wps">
          <w:drawing>
            <wp:anchor distT="0" distB="0" distL="114300" distR="114300" simplePos="0" relativeHeight="251664384" behindDoc="0" locked="0" layoutInCell="1" allowOverlap="1" wp14:anchorId="3A8E2A69" wp14:editId="7AFDCE51">
              <wp:simplePos x="0" y="0"/>
              <wp:positionH relativeFrom="column">
                <wp:posOffset>12700</wp:posOffset>
              </wp:positionH>
              <wp:positionV relativeFrom="paragraph">
                <wp:posOffset>1181100</wp:posOffset>
              </wp:positionV>
              <wp:extent cx="5981700" cy="0"/>
              <wp:effectExtent l="0" t="0" r="12700" b="12700"/>
              <wp:wrapNone/>
              <wp:docPr id="7" name="Straight Connector 7"/>
              <wp:cNvGraphicFramePr/>
              <a:graphic xmlns:a="http://schemas.openxmlformats.org/drawingml/2006/main">
                <a:graphicData uri="http://schemas.microsoft.com/office/word/2010/wordprocessingShape">
                  <wps:wsp>
                    <wps:cNvCnPr/>
                    <wps:spPr>
                      <a:xfrm>
                        <a:off x="0" y="0"/>
                        <a:ext cx="5981700" cy="0"/>
                      </a:xfrm>
                      <a:prstGeom prst="line">
                        <a:avLst/>
                      </a:prstGeom>
                      <a:ln w="12700">
                        <a:solidFill>
                          <a:srgbClr val="E85A2A"/>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9D642F2" id="Straight Connector 7"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93pt" to="472pt,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" strokecolor="#e85a2a" strokeweight="1pt">
              <v:stroke joinstyle="miter"/>
            </v:line>
          </w:pict>
        </mc:Fallback>
      </mc:AlternateContent>
    </w:r>
    <w:r w:rsidR="00887A49" w:rsidRPr="00887A49">
      <w:rPr>
        <w:noProof/>
      </w:rPr>
      <w:drawing>
        <wp:anchor distT="0" distB="0" distL="114300" distR="114300" simplePos="0" relativeHeight="251662336" behindDoc="1" locked="0" layoutInCell="1" allowOverlap="1" wp14:anchorId="75E0E0E6" wp14:editId="4F20D1E9">
          <wp:simplePos x="0" y="0"/>
          <wp:positionH relativeFrom="column">
            <wp:posOffset>5753100</wp:posOffset>
          </wp:positionH>
          <wp:positionV relativeFrom="paragraph">
            <wp:posOffset>436245</wp:posOffset>
          </wp:positionV>
          <wp:extent cx="241300" cy="523875"/>
          <wp:effectExtent l="0" t="0" r="0" b="0"/>
          <wp:wrapTight wrapText="bothSides">
            <wp:wrapPolygon edited="0">
              <wp:start x="9095" y="0"/>
              <wp:lineTo x="5684" y="2095"/>
              <wp:lineTo x="0" y="9425"/>
              <wp:lineTo x="0" y="12044"/>
              <wp:lineTo x="3411" y="16756"/>
              <wp:lineTo x="7958" y="20945"/>
              <wp:lineTo x="9095" y="20945"/>
              <wp:lineTo x="19326" y="20945"/>
              <wp:lineTo x="20463" y="19898"/>
              <wp:lineTo x="18189" y="18327"/>
              <wp:lineTo x="13642" y="16756"/>
              <wp:lineTo x="13642" y="8378"/>
              <wp:lineTo x="20463" y="7855"/>
              <wp:lineTo x="20463" y="5236"/>
              <wp:lineTo x="19326" y="0"/>
              <wp:lineTo x="909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41300" cy="52387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6C024" w14:textId="77777777" w:rsidR="00887A49" w:rsidRDefault="00D23DB9">
    <w:pPr>
      <w:pStyle w:val="Header"/>
    </w:pPr>
    <w:r>
      <w:rPr>
        <w:noProof/>
      </w:rPr>
      <w:drawing>
        <wp:anchor distT="0" distB="0" distL="114300" distR="114300" simplePos="0" relativeHeight="251661312" behindDoc="1" locked="0" layoutInCell="1" allowOverlap="1" wp14:anchorId="3921C950" wp14:editId="6034CA97">
          <wp:simplePos x="0" y="0"/>
          <wp:positionH relativeFrom="column">
            <wp:posOffset>4406900</wp:posOffset>
          </wp:positionH>
          <wp:positionV relativeFrom="paragraph">
            <wp:posOffset>419100</wp:posOffset>
          </wp:positionV>
          <wp:extent cx="1638300" cy="635000"/>
          <wp:effectExtent l="0" t="0" r="0" b="0"/>
          <wp:wrapTight wrapText="bothSides">
            <wp:wrapPolygon edited="0">
              <wp:start x="2009" y="0"/>
              <wp:lineTo x="1172" y="1728"/>
              <wp:lineTo x="837" y="3456"/>
              <wp:lineTo x="837" y="6912"/>
              <wp:lineTo x="0" y="9504"/>
              <wp:lineTo x="0" y="12096"/>
              <wp:lineTo x="837" y="13824"/>
              <wp:lineTo x="837" y="16416"/>
              <wp:lineTo x="1340" y="20736"/>
              <wp:lineTo x="2009" y="21168"/>
              <wp:lineTo x="3516" y="21168"/>
              <wp:lineTo x="15740" y="14256"/>
              <wp:lineTo x="21433" y="13824"/>
              <wp:lineTo x="21433" y="5184"/>
              <wp:lineTo x="3516" y="0"/>
              <wp:lineTo x="2009" y="0"/>
            </wp:wrapPolygon>
          </wp:wrapTight>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38300" cy="635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644CFC76" wp14:editId="787E3380">
              <wp:simplePos x="0" y="0"/>
              <wp:positionH relativeFrom="column">
                <wp:posOffset>25400</wp:posOffset>
              </wp:positionH>
              <wp:positionV relativeFrom="paragraph">
                <wp:posOffset>1257300</wp:posOffset>
              </wp:positionV>
              <wp:extent cx="6019800" cy="0"/>
              <wp:effectExtent l="0" t="0" r="12700" b="12700"/>
              <wp:wrapNone/>
              <wp:docPr id="4" name="Straight Connector 4"/>
              <wp:cNvGraphicFramePr/>
              <a:graphic xmlns:a="http://schemas.openxmlformats.org/drawingml/2006/main">
                <a:graphicData uri="http://schemas.microsoft.com/office/word/2010/wordprocessingShape">
                  <wps:wsp>
                    <wps:cNvCnPr/>
                    <wps:spPr>
                      <a:xfrm>
                        <a:off x="0" y="0"/>
                        <a:ext cx="6019800" cy="0"/>
                      </a:xfrm>
                      <a:prstGeom prst="line">
                        <a:avLst/>
                      </a:prstGeom>
                      <a:ln w="12700">
                        <a:solidFill>
                          <a:srgbClr val="E85A2A"/>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E22E1B" id="Straight Connector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pt,99pt" to="476pt,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" strokecolor="#e85a2a"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112.55pt;height:112.55pt" o:bullet="t">
        <v:imagedata r:id="rId1" o:title="unchecked box"/>
      </v:shape>
    </w:pict>
  </w:numPicBullet>
  <w:numPicBullet w:numPicBulletId="1">
    <w:pict>
      <v:shape id="_x0000_i1088" type="#_x0000_t75" style="width:255.85pt;height:255.85pt" o:bullet="t">
        <v:imagedata r:id="rId2" o:title="clipbox"/>
      </v:shape>
    </w:pict>
  </w:numPicBullet>
  <w:abstractNum w:abstractNumId="0" w15:restartNumberingAfterBreak="0">
    <w:nsid w:val="05554F61"/>
    <w:multiLevelType w:val="hybridMultilevel"/>
    <w:tmpl w:val="EF52C0E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134961"/>
    <w:multiLevelType w:val="hybridMultilevel"/>
    <w:tmpl w:val="AF6091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3C694A"/>
    <w:multiLevelType w:val="hybridMultilevel"/>
    <w:tmpl w:val="18442E5A"/>
    <w:lvl w:ilvl="0" w:tplc="A0FA0F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79530F"/>
    <w:multiLevelType w:val="hybridMultilevel"/>
    <w:tmpl w:val="7C5655E6"/>
    <w:lvl w:ilvl="0" w:tplc="5352D8EC">
      <w:start w:val="1"/>
      <w:numFmt w:val="bullet"/>
      <w:pStyle w:val="todo"/>
      <w:lvlText w:val=""/>
      <w:lvlPicBulletId w:val="0"/>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763C59"/>
    <w:multiLevelType w:val="hybridMultilevel"/>
    <w:tmpl w:val="6DCC94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A72C3F"/>
    <w:multiLevelType w:val="hybridMultilevel"/>
    <w:tmpl w:val="6546A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B0499C"/>
    <w:multiLevelType w:val="hybridMultilevel"/>
    <w:tmpl w:val="639E0CF8"/>
    <w:lvl w:ilvl="0" w:tplc="088E8962">
      <w:start w:val="1"/>
      <w:numFmt w:val="bullet"/>
      <w:lvlText w:val="•"/>
      <w:lvlJc w:val="left"/>
      <w:pPr>
        <w:tabs>
          <w:tab w:val="num" w:pos="720"/>
        </w:tabs>
        <w:ind w:left="720" w:hanging="360"/>
      </w:pPr>
      <w:rPr>
        <w:rFonts w:ascii="Arial" w:hAnsi="Arial" w:hint="default"/>
      </w:rPr>
    </w:lvl>
    <w:lvl w:ilvl="1" w:tplc="FBC0C1BE" w:tentative="1">
      <w:start w:val="1"/>
      <w:numFmt w:val="bullet"/>
      <w:lvlText w:val="•"/>
      <w:lvlJc w:val="left"/>
      <w:pPr>
        <w:tabs>
          <w:tab w:val="num" w:pos="1440"/>
        </w:tabs>
        <w:ind w:left="1440" w:hanging="360"/>
      </w:pPr>
      <w:rPr>
        <w:rFonts w:ascii="Arial" w:hAnsi="Arial" w:hint="default"/>
      </w:rPr>
    </w:lvl>
    <w:lvl w:ilvl="2" w:tplc="48403E06" w:tentative="1">
      <w:start w:val="1"/>
      <w:numFmt w:val="bullet"/>
      <w:lvlText w:val="•"/>
      <w:lvlJc w:val="left"/>
      <w:pPr>
        <w:tabs>
          <w:tab w:val="num" w:pos="2160"/>
        </w:tabs>
        <w:ind w:left="2160" w:hanging="360"/>
      </w:pPr>
      <w:rPr>
        <w:rFonts w:ascii="Arial" w:hAnsi="Arial" w:hint="default"/>
      </w:rPr>
    </w:lvl>
    <w:lvl w:ilvl="3" w:tplc="E49820EC" w:tentative="1">
      <w:start w:val="1"/>
      <w:numFmt w:val="bullet"/>
      <w:lvlText w:val="•"/>
      <w:lvlJc w:val="left"/>
      <w:pPr>
        <w:tabs>
          <w:tab w:val="num" w:pos="2880"/>
        </w:tabs>
        <w:ind w:left="2880" w:hanging="360"/>
      </w:pPr>
      <w:rPr>
        <w:rFonts w:ascii="Arial" w:hAnsi="Arial" w:hint="default"/>
      </w:rPr>
    </w:lvl>
    <w:lvl w:ilvl="4" w:tplc="730AC1C2" w:tentative="1">
      <w:start w:val="1"/>
      <w:numFmt w:val="bullet"/>
      <w:lvlText w:val="•"/>
      <w:lvlJc w:val="left"/>
      <w:pPr>
        <w:tabs>
          <w:tab w:val="num" w:pos="3600"/>
        </w:tabs>
        <w:ind w:left="3600" w:hanging="360"/>
      </w:pPr>
      <w:rPr>
        <w:rFonts w:ascii="Arial" w:hAnsi="Arial" w:hint="default"/>
      </w:rPr>
    </w:lvl>
    <w:lvl w:ilvl="5" w:tplc="9FBA1310" w:tentative="1">
      <w:start w:val="1"/>
      <w:numFmt w:val="bullet"/>
      <w:lvlText w:val="•"/>
      <w:lvlJc w:val="left"/>
      <w:pPr>
        <w:tabs>
          <w:tab w:val="num" w:pos="4320"/>
        </w:tabs>
        <w:ind w:left="4320" w:hanging="360"/>
      </w:pPr>
      <w:rPr>
        <w:rFonts w:ascii="Arial" w:hAnsi="Arial" w:hint="default"/>
      </w:rPr>
    </w:lvl>
    <w:lvl w:ilvl="6" w:tplc="A6AC9E8A" w:tentative="1">
      <w:start w:val="1"/>
      <w:numFmt w:val="bullet"/>
      <w:lvlText w:val="•"/>
      <w:lvlJc w:val="left"/>
      <w:pPr>
        <w:tabs>
          <w:tab w:val="num" w:pos="5040"/>
        </w:tabs>
        <w:ind w:left="5040" w:hanging="360"/>
      </w:pPr>
      <w:rPr>
        <w:rFonts w:ascii="Arial" w:hAnsi="Arial" w:hint="default"/>
      </w:rPr>
    </w:lvl>
    <w:lvl w:ilvl="7" w:tplc="B150C328" w:tentative="1">
      <w:start w:val="1"/>
      <w:numFmt w:val="bullet"/>
      <w:lvlText w:val="•"/>
      <w:lvlJc w:val="left"/>
      <w:pPr>
        <w:tabs>
          <w:tab w:val="num" w:pos="5760"/>
        </w:tabs>
        <w:ind w:left="5760" w:hanging="360"/>
      </w:pPr>
      <w:rPr>
        <w:rFonts w:ascii="Arial" w:hAnsi="Arial" w:hint="default"/>
      </w:rPr>
    </w:lvl>
    <w:lvl w:ilvl="8" w:tplc="8458C29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F3A787C"/>
    <w:multiLevelType w:val="hybridMultilevel"/>
    <w:tmpl w:val="2368CF06"/>
    <w:lvl w:ilvl="0" w:tplc="9A8462BE">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FCF62D8"/>
    <w:multiLevelType w:val="hybridMultilevel"/>
    <w:tmpl w:val="65106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2C48C4"/>
    <w:multiLevelType w:val="hybridMultilevel"/>
    <w:tmpl w:val="702A9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C1748"/>
    <w:multiLevelType w:val="hybridMultilevel"/>
    <w:tmpl w:val="C128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A944B3"/>
    <w:multiLevelType w:val="hybridMultilevel"/>
    <w:tmpl w:val="9D1EF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BB652F"/>
    <w:multiLevelType w:val="hybridMultilevel"/>
    <w:tmpl w:val="FC12FA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66D7C74"/>
    <w:multiLevelType w:val="hybridMultilevel"/>
    <w:tmpl w:val="A1F2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651C00"/>
    <w:multiLevelType w:val="hybridMultilevel"/>
    <w:tmpl w:val="B89CE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5F5E90"/>
    <w:multiLevelType w:val="hybridMultilevel"/>
    <w:tmpl w:val="2EAE1DDC"/>
    <w:lvl w:ilvl="0" w:tplc="C228290C">
      <w:start w:val="1"/>
      <w:numFmt w:val="decimal"/>
      <w:pStyle w:val="BuildSpecs"/>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33D023F"/>
    <w:multiLevelType w:val="hybridMultilevel"/>
    <w:tmpl w:val="D820FA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60424D5"/>
    <w:multiLevelType w:val="hybridMultilevel"/>
    <w:tmpl w:val="6D048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904C6F"/>
    <w:multiLevelType w:val="multilevel"/>
    <w:tmpl w:val="F5F44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4910D1"/>
    <w:multiLevelType w:val="hybridMultilevel"/>
    <w:tmpl w:val="9F480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73299A"/>
    <w:multiLevelType w:val="hybridMultilevel"/>
    <w:tmpl w:val="882EC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6BD403D"/>
    <w:multiLevelType w:val="hybridMultilevel"/>
    <w:tmpl w:val="11404170"/>
    <w:lvl w:ilvl="0" w:tplc="04090005">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05C400B"/>
    <w:multiLevelType w:val="multilevel"/>
    <w:tmpl w:val="5E2C1D84"/>
    <w:lvl w:ilvl="0">
      <w:start w:val="1"/>
      <w:numFmt w:val="bullet"/>
      <w:lvlText w:val=""/>
      <w:lvlPicBulletId w:val="1"/>
      <w:lvlJc w:val="left"/>
      <w:pPr>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F01C4D"/>
    <w:multiLevelType w:val="multilevel"/>
    <w:tmpl w:val="E86E71B8"/>
    <w:lvl w:ilvl="0">
      <w:start w:val="1"/>
      <w:numFmt w:val="bullet"/>
      <w:lvlText w:val=""/>
      <w:lvlJc w:val="left"/>
      <w:pPr>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A70C90"/>
    <w:multiLevelType w:val="hybridMultilevel"/>
    <w:tmpl w:val="58BC9E7C"/>
    <w:lvl w:ilvl="0" w:tplc="0409000F">
      <w:start w:val="1"/>
      <w:numFmt w:val="decimal"/>
      <w:lvlText w:val="%1."/>
      <w:lvlJc w:val="left"/>
      <w:pPr>
        <w:ind w:left="720" w:hanging="360"/>
      </w:pPr>
      <w:rPr>
        <w:rFonts w:hint="default"/>
      </w:rPr>
    </w:lvl>
    <w:lvl w:ilvl="1" w:tplc="FBC0C1BE" w:tentative="1">
      <w:start w:val="1"/>
      <w:numFmt w:val="bullet"/>
      <w:lvlText w:val="•"/>
      <w:lvlJc w:val="left"/>
      <w:pPr>
        <w:tabs>
          <w:tab w:val="num" w:pos="1440"/>
        </w:tabs>
        <w:ind w:left="1440" w:hanging="360"/>
      </w:pPr>
      <w:rPr>
        <w:rFonts w:ascii="Arial" w:hAnsi="Arial" w:hint="default"/>
      </w:rPr>
    </w:lvl>
    <w:lvl w:ilvl="2" w:tplc="48403E06" w:tentative="1">
      <w:start w:val="1"/>
      <w:numFmt w:val="bullet"/>
      <w:lvlText w:val="•"/>
      <w:lvlJc w:val="left"/>
      <w:pPr>
        <w:tabs>
          <w:tab w:val="num" w:pos="2160"/>
        </w:tabs>
        <w:ind w:left="2160" w:hanging="360"/>
      </w:pPr>
      <w:rPr>
        <w:rFonts w:ascii="Arial" w:hAnsi="Arial" w:hint="default"/>
      </w:rPr>
    </w:lvl>
    <w:lvl w:ilvl="3" w:tplc="E49820EC" w:tentative="1">
      <w:start w:val="1"/>
      <w:numFmt w:val="bullet"/>
      <w:lvlText w:val="•"/>
      <w:lvlJc w:val="left"/>
      <w:pPr>
        <w:tabs>
          <w:tab w:val="num" w:pos="2880"/>
        </w:tabs>
        <w:ind w:left="2880" w:hanging="360"/>
      </w:pPr>
      <w:rPr>
        <w:rFonts w:ascii="Arial" w:hAnsi="Arial" w:hint="default"/>
      </w:rPr>
    </w:lvl>
    <w:lvl w:ilvl="4" w:tplc="730AC1C2" w:tentative="1">
      <w:start w:val="1"/>
      <w:numFmt w:val="bullet"/>
      <w:lvlText w:val="•"/>
      <w:lvlJc w:val="left"/>
      <w:pPr>
        <w:tabs>
          <w:tab w:val="num" w:pos="3600"/>
        </w:tabs>
        <w:ind w:left="3600" w:hanging="360"/>
      </w:pPr>
      <w:rPr>
        <w:rFonts w:ascii="Arial" w:hAnsi="Arial" w:hint="default"/>
      </w:rPr>
    </w:lvl>
    <w:lvl w:ilvl="5" w:tplc="9FBA1310" w:tentative="1">
      <w:start w:val="1"/>
      <w:numFmt w:val="bullet"/>
      <w:lvlText w:val="•"/>
      <w:lvlJc w:val="left"/>
      <w:pPr>
        <w:tabs>
          <w:tab w:val="num" w:pos="4320"/>
        </w:tabs>
        <w:ind w:left="4320" w:hanging="360"/>
      </w:pPr>
      <w:rPr>
        <w:rFonts w:ascii="Arial" w:hAnsi="Arial" w:hint="default"/>
      </w:rPr>
    </w:lvl>
    <w:lvl w:ilvl="6" w:tplc="A6AC9E8A" w:tentative="1">
      <w:start w:val="1"/>
      <w:numFmt w:val="bullet"/>
      <w:lvlText w:val="•"/>
      <w:lvlJc w:val="left"/>
      <w:pPr>
        <w:tabs>
          <w:tab w:val="num" w:pos="5040"/>
        </w:tabs>
        <w:ind w:left="5040" w:hanging="360"/>
      </w:pPr>
      <w:rPr>
        <w:rFonts w:ascii="Arial" w:hAnsi="Arial" w:hint="default"/>
      </w:rPr>
    </w:lvl>
    <w:lvl w:ilvl="7" w:tplc="B150C328" w:tentative="1">
      <w:start w:val="1"/>
      <w:numFmt w:val="bullet"/>
      <w:lvlText w:val="•"/>
      <w:lvlJc w:val="left"/>
      <w:pPr>
        <w:tabs>
          <w:tab w:val="num" w:pos="5760"/>
        </w:tabs>
        <w:ind w:left="5760" w:hanging="360"/>
      </w:pPr>
      <w:rPr>
        <w:rFonts w:ascii="Arial" w:hAnsi="Arial" w:hint="default"/>
      </w:rPr>
    </w:lvl>
    <w:lvl w:ilvl="8" w:tplc="8458C29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9864C82"/>
    <w:multiLevelType w:val="hybridMultilevel"/>
    <w:tmpl w:val="9EBE4E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901455"/>
    <w:multiLevelType w:val="multilevel"/>
    <w:tmpl w:val="7262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B612C7"/>
    <w:multiLevelType w:val="hybridMultilevel"/>
    <w:tmpl w:val="1D965A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6"/>
  </w:num>
  <w:num w:numId="3">
    <w:abstractNumId w:val="24"/>
  </w:num>
  <w:num w:numId="4">
    <w:abstractNumId w:val="5"/>
  </w:num>
  <w:num w:numId="5">
    <w:abstractNumId w:val="13"/>
  </w:num>
  <w:num w:numId="6">
    <w:abstractNumId w:val="17"/>
  </w:num>
  <w:num w:numId="7">
    <w:abstractNumId w:val="12"/>
  </w:num>
  <w:num w:numId="8">
    <w:abstractNumId w:val="16"/>
  </w:num>
  <w:num w:numId="9">
    <w:abstractNumId w:val="27"/>
  </w:num>
  <w:num w:numId="10">
    <w:abstractNumId w:val="9"/>
  </w:num>
  <w:num w:numId="11">
    <w:abstractNumId w:val="18"/>
  </w:num>
  <w:num w:numId="12">
    <w:abstractNumId w:val="19"/>
  </w:num>
  <w:num w:numId="13">
    <w:abstractNumId w:val="10"/>
  </w:num>
  <w:num w:numId="14">
    <w:abstractNumId w:val="8"/>
  </w:num>
  <w:num w:numId="15">
    <w:abstractNumId w:val="11"/>
  </w:num>
  <w:num w:numId="16">
    <w:abstractNumId w:val="20"/>
  </w:num>
  <w:num w:numId="17">
    <w:abstractNumId w:val="4"/>
  </w:num>
  <w:num w:numId="18">
    <w:abstractNumId w:val="7"/>
  </w:num>
  <w:num w:numId="19">
    <w:abstractNumId w:val="3"/>
  </w:num>
  <w:num w:numId="20">
    <w:abstractNumId w:val="21"/>
  </w:num>
  <w:num w:numId="21">
    <w:abstractNumId w:val="0"/>
  </w:num>
  <w:num w:numId="22">
    <w:abstractNumId w:val="1"/>
  </w:num>
  <w:num w:numId="23">
    <w:abstractNumId w:val="3"/>
  </w:num>
  <w:num w:numId="24">
    <w:abstractNumId w:val="25"/>
  </w:num>
  <w:num w:numId="25">
    <w:abstractNumId w:val="14"/>
  </w:num>
  <w:num w:numId="26">
    <w:abstractNumId w:val="15"/>
  </w:num>
  <w:num w:numId="27">
    <w:abstractNumId w:val="26"/>
  </w:num>
  <w:num w:numId="28">
    <w:abstractNumId w:val="22"/>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1F1"/>
    <w:rsid w:val="0004370D"/>
    <w:rsid w:val="000805BA"/>
    <w:rsid w:val="0008227F"/>
    <w:rsid w:val="00090381"/>
    <w:rsid w:val="00091BE0"/>
    <w:rsid w:val="000A0C1B"/>
    <w:rsid w:val="000A6A3C"/>
    <w:rsid w:val="000B5B24"/>
    <w:rsid w:val="000B5CDA"/>
    <w:rsid w:val="000C1043"/>
    <w:rsid w:val="00114E23"/>
    <w:rsid w:val="001264C7"/>
    <w:rsid w:val="00126873"/>
    <w:rsid w:val="00131375"/>
    <w:rsid w:val="00147BF3"/>
    <w:rsid w:val="00171A70"/>
    <w:rsid w:val="001F6E33"/>
    <w:rsid w:val="00221957"/>
    <w:rsid w:val="002526B2"/>
    <w:rsid w:val="00297468"/>
    <w:rsid w:val="00331FDB"/>
    <w:rsid w:val="00354C86"/>
    <w:rsid w:val="00356063"/>
    <w:rsid w:val="003742B0"/>
    <w:rsid w:val="0037498E"/>
    <w:rsid w:val="00382834"/>
    <w:rsid w:val="00385A52"/>
    <w:rsid w:val="00395348"/>
    <w:rsid w:val="003A0FD9"/>
    <w:rsid w:val="003E7C72"/>
    <w:rsid w:val="00463DD0"/>
    <w:rsid w:val="004650C6"/>
    <w:rsid w:val="00474BFA"/>
    <w:rsid w:val="00476683"/>
    <w:rsid w:val="004B0EDC"/>
    <w:rsid w:val="004C2F6D"/>
    <w:rsid w:val="00506D39"/>
    <w:rsid w:val="00510940"/>
    <w:rsid w:val="00516B1A"/>
    <w:rsid w:val="00570662"/>
    <w:rsid w:val="005C05B2"/>
    <w:rsid w:val="005D2E96"/>
    <w:rsid w:val="005E1C97"/>
    <w:rsid w:val="005F10D0"/>
    <w:rsid w:val="00601677"/>
    <w:rsid w:val="00682959"/>
    <w:rsid w:val="00691A6E"/>
    <w:rsid w:val="006B4D53"/>
    <w:rsid w:val="006E57A0"/>
    <w:rsid w:val="006F0837"/>
    <w:rsid w:val="0070553E"/>
    <w:rsid w:val="00730F5E"/>
    <w:rsid w:val="007908E0"/>
    <w:rsid w:val="007B2D83"/>
    <w:rsid w:val="007E00D9"/>
    <w:rsid w:val="00827CA1"/>
    <w:rsid w:val="008357B0"/>
    <w:rsid w:val="00835C1E"/>
    <w:rsid w:val="008742B2"/>
    <w:rsid w:val="00887A49"/>
    <w:rsid w:val="009B2CE7"/>
    <w:rsid w:val="00A36926"/>
    <w:rsid w:val="00A4420B"/>
    <w:rsid w:val="00A44618"/>
    <w:rsid w:val="00A6243F"/>
    <w:rsid w:val="00A91B5F"/>
    <w:rsid w:val="00AB39B1"/>
    <w:rsid w:val="00AB49DE"/>
    <w:rsid w:val="00AD5759"/>
    <w:rsid w:val="00AE26A9"/>
    <w:rsid w:val="00AE7085"/>
    <w:rsid w:val="00B02F93"/>
    <w:rsid w:val="00B138F4"/>
    <w:rsid w:val="00B800C1"/>
    <w:rsid w:val="00BB4376"/>
    <w:rsid w:val="00BD2EDD"/>
    <w:rsid w:val="00BE29A9"/>
    <w:rsid w:val="00BF539D"/>
    <w:rsid w:val="00C07D36"/>
    <w:rsid w:val="00C3202F"/>
    <w:rsid w:val="00C401F1"/>
    <w:rsid w:val="00CC3709"/>
    <w:rsid w:val="00D0334B"/>
    <w:rsid w:val="00D23DB9"/>
    <w:rsid w:val="00D26B0F"/>
    <w:rsid w:val="00D5489D"/>
    <w:rsid w:val="00D824C4"/>
    <w:rsid w:val="00D9133F"/>
    <w:rsid w:val="00DE049A"/>
    <w:rsid w:val="00E06173"/>
    <w:rsid w:val="00E076F8"/>
    <w:rsid w:val="00E65C35"/>
    <w:rsid w:val="00E829B1"/>
    <w:rsid w:val="00E853EF"/>
    <w:rsid w:val="00E9290D"/>
    <w:rsid w:val="00EA7AD8"/>
    <w:rsid w:val="00ED1429"/>
    <w:rsid w:val="00ED75D6"/>
    <w:rsid w:val="00F06E94"/>
    <w:rsid w:val="00F50B19"/>
    <w:rsid w:val="00F54F70"/>
    <w:rsid w:val="00F567AA"/>
    <w:rsid w:val="00FE5B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BC9D8E"/>
  <w15:docId w15:val="{F7AEFC88-E38C-BF4E-A2E5-8099441B9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B5CDA"/>
  </w:style>
  <w:style w:type="paragraph" w:styleId="Heading1">
    <w:name w:val="heading 1"/>
    <w:basedOn w:val="Normal"/>
    <w:next w:val="Normal"/>
    <w:link w:val="Heading1Char"/>
    <w:uiPriority w:val="9"/>
    <w:rsid w:val="004650C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rsid w:val="004650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rsid w:val="004650C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5CDA"/>
    <w:pPr>
      <w:tabs>
        <w:tab w:val="center" w:pos="4680"/>
        <w:tab w:val="right" w:pos="9360"/>
      </w:tabs>
    </w:pPr>
  </w:style>
  <w:style w:type="character" w:customStyle="1" w:styleId="HeaderChar">
    <w:name w:val="Header Char"/>
    <w:basedOn w:val="DefaultParagraphFont"/>
    <w:link w:val="Header"/>
    <w:uiPriority w:val="99"/>
    <w:rsid w:val="000B5CDA"/>
  </w:style>
  <w:style w:type="paragraph" w:styleId="Footer">
    <w:name w:val="footer"/>
    <w:basedOn w:val="Normal"/>
    <w:link w:val="FooterChar"/>
    <w:uiPriority w:val="99"/>
    <w:unhideWhenUsed/>
    <w:rsid w:val="000B5CDA"/>
    <w:pPr>
      <w:tabs>
        <w:tab w:val="center" w:pos="4680"/>
        <w:tab w:val="right" w:pos="9360"/>
      </w:tabs>
    </w:pPr>
  </w:style>
  <w:style w:type="character" w:customStyle="1" w:styleId="FooterChar">
    <w:name w:val="Footer Char"/>
    <w:basedOn w:val="DefaultParagraphFont"/>
    <w:link w:val="Footer"/>
    <w:uiPriority w:val="99"/>
    <w:rsid w:val="000B5CDA"/>
  </w:style>
  <w:style w:type="paragraph" w:customStyle="1" w:styleId="BasicParagraph">
    <w:name w:val="[Basic Paragraph]"/>
    <w:basedOn w:val="Normal"/>
    <w:uiPriority w:val="99"/>
    <w:rsid w:val="000B5CDA"/>
    <w:pPr>
      <w:autoSpaceDE w:val="0"/>
      <w:autoSpaceDN w:val="0"/>
      <w:adjustRightInd w:val="0"/>
      <w:spacing w:line="288" w:lineRule="auto"/>
      <w:textAlignment w:val="center"/>
    </w:pPr>
    <w:rPr>
      <w:rFonts w:ascii="MinionPro-Regular" w:hAnsi="MinionPro-Regular" w:cs="MinionPro-Regular"/>
      <w:color w:val="000000"/>
    </w:rPr>
  </w:style>
  <w:style w:type="character" w:styleId="PageNumber">
    <w:name w:val="page number"/>
    <w:basedOn w:val="DefaultParagraphFont"/>
    <w:uiPriority w:val="99"/>
    <w:semiHidden/>
    <w:unhideWhenUsed/>
    <w:rsid w:val="000B5CDA"/>
  </w:style>
  <w:style w:type="paragraph" w:styleId="BalloonText">
    <w:name w:val="Balloon Text"/>
    <w:basedOn w:val="Normal"/>
    <w:link w:val="BalloonTextChar"/>
    <w:uiPriority w:val="99"/>
    <w:semiHidden/>
    <w:unhideWhenUsed/>
    <w:rsid w:val="0009038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90381"/>
    <w:rPr>
      <w:rFonts w:ascii="Times New Roman" w:hAnsi="Times New Roman" w:cs="Times New Roman"/>
      <w:sz w:val="18"/>
      <w:szCs w:val="18"/>
    </w:rPr>
  </w:style>
  <w:style w:type="character" w:styleId="Hyperlink">
    <w:name w:val="Hyperlink"/>
    <w:basedOn w:val="DefaultParagraphFont"/>
    <w:uiPriority w:val="99"/>
    <w:unhideWhenUsed/>
    <w:rsid w:val="00887A49"/>
    <w:rPr>
      <w:color w:val="0563C1" w:themeColor="hyperlink"/>
      <w:u w:val="single"/>
    </w:rPr>
  </w:style>
  <w:style w:type="character" w:styleId="UnresolvedMention">
    <w:name w:val="Unresolved Mention"/>
    <w:basedOn w:val="DefaultParagraphFont"/>
    <w:uiPriority w:val="99"/>
    <w:semiHidden/>
    <w:unhideWhenUsed/>
    <w:rsid w:val="00887A49"/>
    <w:rPr>
      <w:color w:val="605E5C"/>
      <w:shd w:val="clear" w:color="auto" w:fill="E1DFDD"/>
    </w:rPr>
  </w:style>
  <w:style w:type="paragraph" w:customStyle="1" w:styleId="Headers">
    <w:name w:val="Headers"/>
    <w:basedOn w:val="Header"/>
    <w:autoRedefine/>
    <w:qFormat/>
    <w:rsid w:val="00C3202F"/>
    <w:pPr>
      <w:suppressAutoHyphens/>
    </w:pPr>
    <w:rPr>
      <w:rFonts w:ascii="Rocket Sans" w:hAnsi="Rocket Sans" w:cs="Sharp Sans No1 Bold"/>
      <w:b/>
      <w:bCs/>
      <w:noProof/>
      <w:color w:val="414042"/>
      <w:sz w:val="28"/>
      <w:szCs w:val="28"/>
      <w:shd w:val="clear" w:color="auto" w:fill="FFFFFF"/>
    </w:rPr>
  </w:style>
  <w:style w:type="paragraph" w:customStyle="1" w:styleId="NormalText">
    <w:name w:val="Normal Text"/>
    <w:basedOn w:val="Normal"/>
    <w:qFormat/>
    <w:rsid w:val="004650C6"/>
    <w:pPr>
      <w:ind w:left="360"/>
    </w:pPr>
    <w:rPr>
      <w:rFonts w:ascii="Rocket Sans" w:eastAsia="Times New Roman" w:hAnsi="Rocket Sans" w:cs="Open Sans"/>
      <w:color w:val="414042"/>
      <w:shd w:val="clear" w:color="auto" w:fill="FFFFFF"/>
    </w:rPr>
  </w:style>
  <w:style w:type="paragraph" w:customStyle="1" w:styleId="SubHeader1">
    <w:name w:val="Sub Header 1"/>
    <w:basedOn w:val="BasicParagraph"/>
    <w:autoRedefine/>
    <w:qFormat/>
    <w:rsid w:val="005E1C97"/>
    <w:pPr>
      <w:suppressAutoHyphens/>
    </w:pPr>
    <w:rPr>
      <w:rFonts w:ascii="Rocket Sans" w:hAnsi="Rocket Sans" w:cs="Sharp Sans No1 Bold"/>
      <w:b/>
      <w:bCs/>
      <w:color w:val="414042"/>
    </w:rPr>
  </w:style>
  <w:style w:type="character" w:customStyle="1" w:styleId="Heading3Char">
    <w:name w:val="Heading 3 Char"/>
    <w:basedOn w:val="DefaultParagraphFont"/>
    <w:link w:val="Heading3"/>
    <w:uiPriority w:val="9"/>
    <w:rsid w:val="004650C6"/>
    <w:rPr>
      <w:rFonts w:asciiTheme="majorHAnsi" w:eastAsiaTheme="majorEastAsia" w:hAnsiTheme="majorHAnsi" w:cstheme="majorBidi"/>
      <w:color w:val="1F3763" w:themeColor="accent1" w:themeShade="7F"/>
    </w:rPr>
  </w:style>
  <w:style w:type="paragraph" w:customStyle="1" w:styleId="todo">
    <w:name w:val="todo"/>
    <w:basedOn w:val="NormalText"/>
    <w:rsid w:val="002526B2"/>
    <w:pPr>
      <w:numPr>
        <w:numId w:val="19"/>
      </w:numPr>
    </w:pPr>
  </w:style>
  <w:style w:type="paragraph" w:styleId="ListParagraph">
    <w:name w:val="List Paragraph"/>
    <w:basedOn w:val="Normal"/>
    <w:uiPriority w:val="34"/>
    <w:rsid w:val="004650C6"/>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4650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650C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C401F1"/>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A624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ildSpecs">
    <w:name w:val="Build Specs"/>
    <w:basedOn w:val="NormalText"/>
    <w:qFormat/>
    <w:rsid w:val="007E00D9"/>
    <w:pPr>
      <w:numPr>
        <w:numId w:val="26"/>
      </w:numPr>
      <w:spacing w:line="360" w:lineRule="auto"/>
    </w:pPr>
    <w:rPr>
      <w:shd w:val="clear" w:color="auto" w:fill="FAF9F8"/>
    </w:rPr>
  </w:style>
  <w:style w:type="paragraph" w:customStyle="1" w:styleId="Note">
    <w:name w:val="Note"/>
    <w:basedOn w:val="NormalText"/>
    <w:qFormat/>
    <w:rsid w:val="007E00D9"/>
    <w:rPr>
      <w:i/>
      <w:iCs/>
      <w:shd w:val="clear" w:color="auto" w:fill="FAF9F8"/>
    </w:rPr>
  </w:style>
  <w:style w:type="paragraph" w:customStyle="1" w:styleId="OutputCode">
    <w:name w:val="Output Code"/>
    <w:basedOn w:val="Normal"/>
    <w:qFormat/>
    <w:rsid w:val="007E00D9"/>
    <w:pPr>
      <w:pBdr>
        <w:top w:val="single" w:sz="4" w:space="1" w:color="000000" w:themeColor="text1"/>
        <w:left w:val="single" w:sz="4" w:space="4" w:color="000000" w:themeColor="text1"/>
        <w:bottom w:val="single" w:sz="4" w:space="1" w:color="000000" w:themeColor="text1"/>
        <w:right w:val="single" w:sz="4" w:space="4" w:color="000000" w:themeColor="text1"/>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pPr>
    <w:rPr>
      <w:rFonts w:ascii="Helvetica" w:hAnsi="Helvetica" w:cs="Helvetica"/>
    </w:rPr>
  </w:style>
  <w:style w:type="character" w:styleId="FollowedHyperlink">
    <w:name w:val="FollowedHyperlink"/>
    <w:basedOn w:val="DefaultParagraphFont"/>
    <w:uiPriority w:val="99"/>
    <w:semiHidden/>
    <w:unhideWhenUsed/>
    <w:rsid w:val="00C320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674638">
      <w:bodyDiv w:val="1"/>
      <w:marLeft w:val="0"/>
      <w:marRight w:val="0"/>
      <w:marTop w:val="0"/>
      <w:marBottom w:val="0"/>
      <w:divBdr>
        <w:top w:val="none" w:sz="0" w:space="0" w:color="auto"/>
        <w:left w:val="none" w:sz="0" w:space="0" w:color="auto"/>
        <w:bottom w:val="none" w:sz="0" w:space="0" w:color="auto"/>
        <w:right w:val="none" w:sz="0" w:space="0" w:color="auto"/>
      </w:divBdr>
    </w:div>
    <w:div w:id="468283816">
      <w:bodyDiv w:val="1"/>
      <w:marLeft w:val="0"/>
      <w:marRight w:val="0"/>
      <w:marTop w:val="0"/>
      <w:marBottom w:val="0"/>
      <w:divBdr>
        <w:top w:val="none" w:sz="0" w:space="0" w:color="auto"/>
        <w:left w:val="none" w:sz="0" w:space="0" w:color="auto"/>
        <w:bottom w:val="none" w:sz="0" w:space="0" w:color="auto"/>
        <w:right w:val="none" w:sz="0" w:space="0" w:color="auto"/>
      </w:divBdr>
    </w:div>
    <w:div w:id="649793160">
      <w:bodyDiv w:val="1"/>
      <w:marLeft w:val="0"/>
      <w:marRight w:val="0"/>
      <w:marTop w:val="0"/>
      <w:marBottom w:val="0"/>
      <w:divBdr>
        <w:top w:val="none" w:sz="0" w:space="0" w:color="auto"/>
        <w:left w:val="none" w:sz="0" w:space="0" w:color="auto"/>
        <w:bottom w:val="none" w:sz="0" w:space="0" w:color="auto"/>
        <w:right w:val="none" w:sz="0" w:space="0" w:color="auto"/>
      </w:divBdr>
    </w:div>
    <w:div w:id="775832885">
      <w:bodyDiv w:val="1"/>
      <w:marLeft w:val="0"/>
      <w:marRight w:val="0"/>
      <w:marTop w:val="0"/>
      <w:marBottom w:val="0"/>
      <w:divBdr>
        <w:top w:val="none" w:sz="0" w:space="0" w:color="auto"/>
        <w:left w:val="none" w:sz="0" w:space="0" w:color="auto"/>
        <w:bottom w:val="none" w:sz="0" w:space="0" w:color="auto"/>
        <w:right w:val="none" w:sz="0" w:space="0" w:color="auto"/>
      </w:divBdr>
    </w:div>
    <w:div w:id="816534030">
      <w:bodyDiv w:val="1"/>
      <w:marLeft w:val="0"/>
      <w:marRight w:val="0"/>
      <w:marTop w:val="0"/>
      <w:marBottom w:val="0"/>
      <w:divBdr>
        <w:top w:val="none" w:sz="0" w:space="0" w:color="auto"/>
        <w:left w:val="none" w:sz="0" w:space="0" w:color="auto"/>
        <w:bottom w:val="none" w:sz="0" w:space="0" w:color="auto"/>
        <w:right w:val="none" w:sz="0" w:space="0" w:color="auto"/>
      </w:divBdr>
    </w:div>
    <w:div w:id="849372471">
      <w:bodyDiv w:val="1"/>
      <w:marLeft w:val="0"/>
      <w:marRight w:val="0"/>
      <w:marTop w:val="0"/>
      <w:marBottom w:val="0"/>
      <w:divBdr>
        <w:top w:val="none" w:sz="0" w:space="0" w:color="auto"/>
        <w:left w:val="none" w:sz="0" w:space="0" w:color="auto"/>
        <w:bottom w:val="none" w:sz="0" w:space="0" w:color="auto"/>
        <w:right w:val="none" w:sz="0" w:space="0" w:color="auto"/>
      </w:divBdr>
    </w:div>
    <w:div w:id="1016929298">
      <w:bodyDiv w:val="1"/>
      <w:marLeft w:val="0"/>
      <w:marRight w:val="0"/>
      <w:marTop w:val="0"/>
      <w:marBottom w:val="0"/>
      <w:divBdr>
        <w:top w:val="none" w:sz="0" w:space="0" w:color="auto"/>
        <w:left w:val="none" w:sz="0" w:space="0" w:color="auto"/>
        <w:bottom w:val="none" w:sz="0" w:space="0" w:color="auto"/>
        <w:right w:val="none" w:sz="0" w:space="0" w:color="auto"/>
      </w:divBdr>
    </w:div>
    <w:div w:id="1215460896">
      <w:bodyDiv w:val="1"/>
      <w:marLeft w:val="0"/>
      <w:marRight w:val="0"/>
      <w:marTop w:val="0"/>
      <w:marBottom w:val="0"/>
      <w:divBdr>
        <w:top w:val="none" w:sz="0" w:space="0" w:color="auto"/>
        <w:left w:val="none" w:sz="0" w:space="0" w:color="auto"/>
        <w:bottom w:val="none" w:sz="0" w:space="0" w:color="auto"/>
        <w:right w:val="none" w:sz="0" w:space="0" w:color="auto"/>
      </w:divBdr>
    </w:div>
    <w:div w:id="1305160235">
      <w:bodyDiv w:val="1"/>
      <w:marLeft w:val="0"/>
      <w:marRight w:val="0"/>
      <w:marTop w:val="0"/>
      <w:marBottom w:val="0"/>
      <w:divBdr>
        <w:top w:val="none" w:sz="0" w:space="0" w:color="auto"/>
        <w:left w:val="none" w:sz="0" w:space="0" w:color="auto"/>
        <w:bottom w:val="none" w:sz="0" w:space="0" w:color="auto"/>
        <w:right w:val="none" w:sz="0" w:space="0" w:color="auto"/>
      </w:divBdr>
    </w:div>
    <w:div w:id="1310133576">
      <w:bodyDiv w:val="1"/>
      <w:marLeft w:val="0"/>
      <w:marRight w:val="0"/>
      <w:marTop w:val="0"/>
      <w:marBottom w:val="0"/>
      <w:divBdr>
        <w:top w:val="none" w:sz="0" w:space="0" w:color="auto"/>
        <w:left w:val="none" w:sz="0" w:space="0" w:color="auto"/>
        <w:bottom w:val="none" w:sz="0" w:space="0" w:color="auto"/>
        <w:right w:val="none" w:sz="0" w:space="0" w:color="auto"/>
      </w:divBdr>
    </w:div>
    <w:div w:id="1321155661">
      <w:bodyDiv w:val="1"/>
      <w:marLeft w:val="0"/>
      <w:marRight w:val="0"/>
      <w:marTop w:val="0"/>
      <w:marBottom w:val="0"/>
      <w:divBdr>
        <w:top w:val="none" w:sz="0" w:space="0" w:color="auto"/>
        <w:left w:val="none" w:sz="0" w:space="0" w:color="auto"/>
        <w:bottom w:val="none" w:sz="0" w:space="0" w:color="auto"/>
        <w:right w:val="none" w:sz="0" w:space="0" w:color="auto"/>
      </w:divBdr>
    </w:div>
    <w:div w:id="1405909804">
      <w:bodyDiv w:val="1"/>
      <w:marLeft w:val="0"/>
      <w:marRight w:val="0"/>
      <w:marTop w:val="0"/>
      <w:marBottom w:val="0"/>
      <w:divBdr>
        <w:top w:val="none" w:sz="0" w:space="0" w:color="auto"/>
        <w:left w:val="none" w:sz="0" w:space="0" w:color="auto"/>
        <w:bottom w:val="none" w:sz="0" w:space="0" w:color="auto"/>
        <w:right w:val="none" w:sz="0" w:space="0" w:color="auto"/>
      </w:divBdr>
    </w:div>
    <w:div w:id="1450197307">
      <w:bodyDiv w:val="1"/>
      <w:marLeft w:val="0"/>
      <w:marRight w:val="0"/>
      <w:marTop w:val="0"/>
      <w:marBottom w:val="0"/>
      <w:divBdr>
        <w:top w:val="none" w:sz="0" w:space="0" w:color="auto"/>
        <w:left w:val="none" w:sz="0" w:space="0" w:color="auto"/>
        <w:bottom w:val="none" w:sz="0" w:space="0" w:color="auto"/>
        <w:right w:val="none" w:sz="0" w:space="0" w:color="auto"/>
      </w:divBdr>
    </w:div>
    <w:div w:id="1482429931">
      <w:bodyDiv w:val="1"/>
      <w:marLeft w:val="0"/>
      <w:marRight w:val="0"/>
      <w:marTop w:val="0"/>
      <w:marBottom w:val="0"/>
      <w:divBdr>
        <w:top w:val="none" w:sz="0" w:space="0" w:color="auto"/>
        <w:left w:val="none" w:sz="0" w:space="0" w:color="auto"/>
        <w:bottom w:val="none" w:sz="0" w:space="0" w:color="auto"/>
        <w:right w:val="none" w:sz="0" w:space="0" w:color="auto"/>
      </w:divBdr>
    </w:div>
    <w:div w:id="1499030704">
      <w:bodyDiv w:val="1"/>
      <w:marLeft w:val="0"/>
      <w:marRight w:val="0"/>
      <w:marTop w:val="0"/>
      <w:marBottom w:val="0"/>
      <w:divBdr>
        <w:top w:val="none" w:sz="0" w:space="0" w:color="auto"/>
        <w:left w:val="none" w:sz="0" w:space="0" w:color="auto"/>
        <w:bottom w:val="none" w:sz="0" w:space="0" w:color="auto"/>
        <w:right w:val="none" w:sz="0" w:space="0" w:color="auto"/>
      </w:divBdr>
    </w:div>
    <w:div w:id="1571691360">
      <w:bodyDiv w:val="1"/>
      <w:marLeft w:val="0"/>
      <w:marRight w:val="0"/>
      <w:marTop w:val="0"/>
      <w:marBottom w:val="0"/>
      <w:divBdr>
        <w:top w:val="none" w:sz="0" w:space="0" w:color="auto"/>
        <w:left w:val="none" w:sz="0" w:space="0" w:color="auto"/>
        <w:bottom w:val="none" w:sz="0" w:space="0" w:color="auto"/>
        <w:right w:val="none" w:sz="0" w:space="0" w:color="auto"/>
      </w:divBdr>
    </w:div>
    <w:div w:id="1680424396">
      <w:bodyDiv w:val="1"/>
      <w:marLeft w:val="0"/>
      <w:marRight w:val="0"/>
      <w:marTop w:val="0"/>
      <w:marBottom w:val="0"/>
      <w:divBdr>
        <w:top w:val="none" w:sz="0" w:space="0" w:color="auto"/>
        <w:left w:val="none" w:sz="0" w:space="0" w:color="auto"/>
        <w:bottom w:val="none" w:sz="0" w:space="0" w:color="auto"/>
        <w:right w:val="none" w:sz="0" w:space="0" w:color="auto"/>
      </w:divBdr>
    </w:div>
    <w:div w:id="1782531133">
      <w:bodyDiv w:val="1"/>
      <w:marLeft w:val="0"/>
      <w:marRight w:val="0"/>
      <w:marTop w:val="0"/>
      <w:marBottom w:val="0"/>
      <w:divBdr>
        <w:top w:val="none" w:sz="0" w:space="0" w:color="auto"/>
        <w:left w:val="none" w:sz="0" w:space="0" w:color="auto"/>
        <w:bottom w:val="none" w:sz="0" w:space="0" w:color="auto"/>
        <w:right w:val="none" w:sz="0" w:space="0" w:color="auto"/>
      </w:divBdr>
    </w:div>
    <w:div w:id="1871064693">
      <w:bodyDiv w:val="1"/>
      <w:marLeft w:val="0"/>
      <w:marRight w:val="0"/>
      <w:marTop w:val="0"/>
      <w:marBottom w:val="0"/>
      <w:divBdr>
        <w:top w:val="none" w:sz="0" w:space="0" w:color="auto"/>
        <w:left w:val="none" w:sz="0" w:space="0" w:color="auto"/>
        <w:bottom w:val="none" w:sz="0" w:space="0" w:color="auto"/>
        <w:right w:val="none" w:sz="0" w:space="0" w:color="auto"/>
      </w:divBdr>
      <w:divsChild>
        <w:div w:id="692221760">
          <w:marLeft w:val="0"/>
          <w:marRight w:val="0"/>
          <w:marTop w:val="0"/>
          <w:marBottom w:val="0"/>
          <w:divBdr>
            <w:top w:val="none" w:sz="0" w:space="0" w:color="auto"/>
            <w:left w:val="none" w:sz="0" w:space="0" w:color="auto"/>
            <w:bottom w:val="none" w:sz="0" w:space="0" w:color="auto"/>
            <w:right w:val="none" w:sz="0" w:space="0" w:color="auto"/>
          </w:divBdr>
          <w:divsChild>
            <w:div w:id="1515073218">
              <w:marLeft w:val="0"/>
              <w:marRight w:val="0"/>
              <w:marTop w:val="0"/>
              <w:marBottom w:val="0"/>
              <w:divBdr>
                <w:top w:val="none" w:sz="0" w:space="0" w:color="auto"/>
                <w:left w:val="none" w:sz="0" w:space="0" w:color="auto"/>
                <w:bottom w:val="none" w:sz="0" w:space="0" w:color="auto"/>
                <w:right w:val="none" w:sz="0" w:space="0" w:color="auto"/>
              </w:divBdr>
            </w:div>
            <w:div w:id="1409572140">
              <w:marLeft w:val="0"/>
              <w:marRight w:val="0"/>
              <w:marTop w:val="0"/>
              <w:marBottom w:val="0"/>
              <w:divBdr>
                <w:top w:val="none" w:sz="0" w:space="0" w:color="auto"/>
                <w:left w:val="none" w:sz="0" w:space="0" w:color="auto"/>
                <w:bottom w:val="none" w:sz="0" w:space="0" w:color="auto"/>
                <w:right w:val="none" w:sz="0" w:space="0" w:color="auto"/>
              </w:divBdr>
            </w:div>
            <w:div w:id="2090887873">
              <w:marLeft w:val="0"/>
              <w:marRight w:val="0"/>
              <w:marTop w:val="0"/>
              <w:marBottom w:val="0"/>
              <w:divBdr>
                <w:top w:val="none" w:sz="0" w:space="0" w:color="auto"/>
                <w:left w:val="none" w:sz="0" w:space="0" w:color="auto"/>
                <w:bottom w:val="none" w:sz="0" w:space="0" w:color="auto"/>
                <w:right w:val="none" w:sz="0" w:space="0" w:color="auto"/>
              </w:divBdr>
            </w:div>
            <w:div w:id="509104175">
              <w:marLeft w:val="0"/>
              <w:marRight w:val="0"/>
              <w:marTop w:val="0"/>
              <w:marBottom w:val="0"/>
              <w:divBdr>
                <w:top w:val="none" w:sz="0" w:space="0" w:color="auto"/>
                <w:left w:val="none" w:sz="0" w:space="0" w:color="auto"/>
                <w:bottom w:val="none" w:sz="0" w:space="0" w:color="auto"/>
                <w:right w:val="none" w:sz="0" w:space="0" w:color="auto"/>
              </w:divBdr>
            </w:div>
            <w:div w:id="1142385747">
              <w:marLeft w:val="0"/>
              <w:marRight w:val="0"/>
              <w:marTop w:val="0"/>
              <w:marBottom w:val="0"/>
              <w:divBdr>
                <w:top w:val="none" w:sz="0" w:space="0" w:color="auto"/>
                <w:left w:val="none" w:sz="0" w:space="0" w:color="auto"/>
                <w:bottom w:val="none" w:sz="0" w:space="0" w:color="auto"/>
                <w:right w:val="none" w:sz="0" w:space="0" w:color="auto"/>
              </w:divBdr>
            </w:div>
            <w:div w:id="1515458153">
              <w:marLeft w:val="0"/>
              <w:marRight w:val="0"/>
              <w:marTop w:val="0"/>
              <w:marBottom w:val="0"/>
              <w:divBdr>
                <w:top w:val="none" w:sz="0" w:space="0" w:color="auto"/>
                <w:left w:val="none" w:sz="0" w:space="0" w:color="auto"/>
                <w:bottom w:val="none" w:sz="0" w:space="0" w:color="auto"/>
                <w:right w:val="none" w:sz="0" w:space="0" w:color="auto"/>
              </w:divBdr>
            </w:div>
            <w:div w:id="1325234158">
              <w:marLeft w:val="0"/>
              <w:marRight w:val="0"/>
              <w:marTop w:val="0"/>
              <w:marBottom w:val="0"/>
              <w:divBdr>
                <w:top w:val="none" w:sz="0" w:space="0" w:color="auto"/>
                <w:left w:val="none" w:sz="0" w:space="0" w:color="auto"/>
                <w:bottom w:val="none" w:sz="0" w:space="0" w:color="auto"/>
                <w:right w:val="none" w:sz="0" w:space="0" w:color="auto"/>
              </w:divBdr>
            </w:div>
            <w:div w:id="366568508">
              <w:marLeft w:val="0"/>
              <w:marRight w:val="0"/>
              <w:marTop w:val="0"/>
              <w:marBottom w:val="0"/>
              <w:divBdr>
                <w:top w:val="none" w:sz="0" w:space="0" w:color="auto"/>
                <w:left w:val="none" w:sz="0" w:space="0" w:color="auto"/>
                <w:bottom w:val="none" w:sz="0" w:space="0" w:color="auto"/>
                <w:right w:val="none" w:sz="0" w:space="0" w:color="auto"/>
              </w:divBdr>
            </w:div>
            <w:div w:id="7488161">
              <w:marLeft w:val="0"/>
              <w:marRight w:val="0"/>
              <w:marTop w:val="0"/>
              <w:marBottom w:val="0"/>
              <w:divBdr>
                <w:top w:val="none" w:sz="0" w:space="0" w:color="auto"/>
                <w:left w:val="none" w:sz="0" w:space="0" w:color="auto"/>
                <w:bottom w:val="none" w:sz="0" w:space="0" w:color="auto"/>
                <w:right w:val="none" w:sz="0" w:space="0" w:color="auto"/>
              </w:divBdr>
            </w:div>
            <w:div w:id="963929186">
              <w:marLeft w:val="0"/>
              <w:marRight w:val="0"/>
              <w:marTop w:val="0"/>
              <w:marBottom w:val="0"/>
              <w:divBdr>
                <w:top w:val="none" w:sz="0" w:space="0" w:color="auto"/>
                <w:left w:val="none" w:sz="0" w:space="0" w:color="auto"/>
                <w:bottom w:val="none" w:sz="0" w:space="0" w:color="auto"/>
                <w:right w:val="none" w:sz="0" w:space="0" w:color="auto"/>
              </w:divBdr>
            </w:div>
            <w:div w:id="724764964">
              <w:marLeft w:val="0"/>
              <w:marRight w:val="0"/>
              <w:marTop w:val="0"/>
              <w:marBottom w:val="0"/>
              <w:divBdr>
                <w:top w:val="none" w:sz="0" w:space="0" w:color="auto"/>
                <w:left w:val="none" w:sz="0" w:space="0" w:color="auto"/>
                <w:bottom w:val="none" w:sz="0" w:space="0" w:color="auto"/>
                <w:right w:val="none" w:sz="0" w:space="0" w:color="auto"/>
              </w:divBdr>
            </w:div>
            <w:div w:id="709956513">
              <w:marLeft w:val="0"/>
              <w:marRight w:val="0"/>
              <w:marTop w:val="0"/>
              <w:marBottom w:val="0"/>
              <w:divBdr>
                <w:top w:val="none" w:sz="0" w:space="0" w:color="auto"/>
                <w:left w:val="none" w:sz="0" w:space="0" w:color="auto"/>
                <w:bottom w:val="none" w:sz="0" w:space="0" w:color="auto"/>
                <w:right w:val="none" w:sz="0" w:space="0" w:color="auto"/>
              </w:divBdr>
            </w:div>
            <w:div w:id="85924646">
              <w:marLeft w:val="0"/>
              <w:marRight w:val="0"/>
              <w:marTop w:val="0"/>
              <w:marBottom w:val="0"/>
              <w:divBdr>
                <w:top w:val="none" w:sz="0" w:space="0" w:color="auto"/>
                <w:left w:val="none" w:sz="0" w:space="0" w:color="auto"/>
                <w:bottom w:val="none" w:sz="0" w:space="0" w:color="auto"/>
                <w:right w:val="none" w:sz="0" w:space="0" w:color="auto"/>
              </w:divBdr>
            </w:div>
            <w:div w:id="236329926">
              <w:marLeft w:val="0"/>
              <w:marRight w:val="0"/>
              <w:marTop w:val="0"/>
              <w:marBottom w:val="0"/>
              <w:divBdr>
                <w:top w:val="none" w:sz="0" w:space="0" w:color="auto"/>
                <w:left w:val="none" w:sz="0" w:space="0" w:color="auto"/>
                <w:bottom w:val="none" w:sz="0" w:space="0" w:color="auto"/>
                <w:right w:val="none" w:sz="0" w:space="0" w:color="auto"/>
              </w:divBdr>
            </w:div>
            <w:div w:id="441994199">
              <w:marLeft w:val="0"/>
              <w:marRight w:val="0"/>
              <w:marTop w:val="0"/>
              <w:marBottom w:val="0"/>
              <w:divBdr>
                <w:top w:val="none" w:sz="0" w:space="0" w:color="auto"/>
                <w:left w:val="none" w:sz="0" w:space="0" w:color="auto"/>
                <w:bottom w:val="none" w:sz="0" w:space="0" w:color="auto"/>
                <w:right w:val="none" w:sz="0" w:space="0" w:color="auto"/>
              </w:divBdr>
            </w:div>
            <w:div w:id="632365812">
              <w:marLeft w:val="0"/>
              <w:marRight w:val="0"/>
              <w:marTop w:val="0"/>
              <w:marBottom w:val="0"/>
              <w:divBdr>
                <w:top w:val="none" w:sz="0" w:space="0" w:color="auto"/>
                <w:left w:val="none" w:sz="0" w:space="0" w:color="auto"/>
                <w:bottom w:val="none" w:sz="0" w:space="0" w:color="auto"/>
                <w:right w:val="none" w:sz="0" w:space="0" w:color="auto"/>
              </w:divBdr>
            </w:div>
            <w:div w:id="1865434783">
              <w:marLeft w:val="0"/>
              <w:marRight w:val="0"/>
              <w:marTop w:val="0"/>
              <w:marBottom w:val="0"/>
              <w:divBdr>
                <w:top w:val="none" w:sz="0" w:space="0" w:color="auto"/>
                <w:left w:val="none" w:sz="0" w:space="0" w:color="auto"/>
                <w:bottom w:val="none" w:sz="0" w:space="0" w:color="auto"/>
                <w:right w:val="none" w:sz="0" w:space="0" w:color="auto"/>
              </w:divBdr>
            </w:div>
            <w:div w:id="1757364965">
              <w:marLeft w:val="0"/>
              <w:marRight w:val="0"/>
              <w:marTop w:val="0"/>
              <w:marBottom w:val="0"/>
              <w:divBdr>
                <w:top w:val="none" w:sz="0" w:space="0" w:color="auto"/>
                <w:left w:val="none" w:sz="0" w:space="0" w:color="auto"/>
                <w:bottom w:val="none" w:sz="0" w:space="0" w:color="auto"/>
                <w:right w:val="none" w:sz="0" w:space="0" w:color="auto"/>
              </w:divBdr>
            </w:div>
            <w:div w:id="1906528700">
              <w:marLeft w:val="0"/>
              <w:marRight w:val="0"/>
              <w:marTop w:val="0"/>
              <w:marBottom w:val="0"/>
              <w:divBdr>
                <w:top w:val="none" w:sz="0" w:space="0" w:color="auto"/>
                <w:left w:val="none" w:sz="0" w:space="0" w:color="auto"/>
                <w:bottom w:val="none" w:sz="0" w:space="0" w:color="auto"/>
                <w:right w:val="none" w:sz="0" w:space="0" w:color="auto"/>
              </w:divBdr>
            </w:div>
            <w:div w:id="1144589865">
              <w:marLeft w:val="0"/>
              <w:marRight w:val="0"/>
              <w:marTop w:val="0"/>
              <w:marBottom w:val="0"/>
              <w:divBdr>
                <w:top w:val="none" w:sz="0" w:space="0" w:color="auto"/>
                <w:left w:val="none" w:sz="0" w:space="0" w:color="auto"/>
                <w:bottom w:val="none" w:sz="0" w:space="0" w:color="auto"/>
                <w:right w:val="none" w:sz="0" w:space="0" w:color="auto"/>
              </w:divBdr>
            </w:div>
            <w:div w:id="1319771685">
              <w:marLeft w:val="0"/>
              <w:marRight w:val="0"/>
              <w:marTop w:val="0"/>
              <w:marBottom w:val="0"/>
              <w:divBdr>
                <w:top w:val="none" w:sz="0" w:space="0" w:color="auto"/>
                <w:left w:val="none" w:sz="0" w:space="0" w:color="auto"/>
                <w:bottom w:val="none" w:sz="0" w:space="0" w:color="auto"/>
                <w:right w:val="none" w:sz="0" w:space="0" w:color="auto"/>
              </w:divBdr>
            </w:div>
            <w:div w:id="1912035309">
              <w:marLeft w:val="0"/>
              <w:marRight w:val="0"/>
              <w:marTop w:val="0"/>
              <w:marBottom w:val="0"/>
              <w:divBdr>
                <w:top w:val="none" w:sz="0" w:space="0" w:color="auto"/>
                <w:left w:val="none" w:sz="0" w:space="0" w:color="auto"/>
                <w:bottom w:val="none" w:sz="0" w:space="0" w:color="auto"/>
                <w:right w:val="none" w:sz="0" w:space="0" w:color="auto"/>
              </w:divBdr>
            </w:div>
            <w:div w:id="1207832313">
              <w:marLeft w:val="0"/>
              <w:marRight w:val="0"/>
              <w:marTop w:val="0"/>
              <w:marBottom w:val="0"/>
              <w:divBdr>
                <w:top w:val="none" w:sz="0" w:space="0" w:color="auto"/>
                <w:left w:val="none" w:sz="0" w:space="0" w:color="auto"/>
                <w:bottom w:val="none" w:sz="0" w:space="0" w:color="auto"/>
                <w:right w:val="none" w:sz="0" w:space="0" w:color="auto"/>
              </w:divBdr>
            </w:div>
            <w:div w:id="1900238434">
              <w:marLeft w:val="0"/>
              <w:marRight w:val="0"/>
              <w:marTop w:val="0"/>
              <w:marBottom w:val="0"/>
              <w:divBdr>
                <w:top w:val="none" w:sz="0" w:space="0" w:color="auto"/>
                <w:left w:val="none" w:sz="0" w:space="0" w:color="auto"/>
                <w:bottom w:val="none" w:sz="0" w:space="0" w:color="auto"/>
                <w:right w:val="none" w:sz="0" w:space="0" w:color="auto"/>
              </w:divBdr>
            </w:div>
            <w:div w:id="246885544">
              <w:marLeft w:val="0"/>
              <w:marRight w:val="0"/>
              <w:marTop w:val="0"/>
              <w:marBottom w:val="0"/>
              <w:divBdr>
                <w:top w:val="none" w:sz="0" w:space="0" w:color="auto"/>
                <w:left w:val="none" w:sz="0" w:space="0" w:color="auto"/>
                <w:bottom w:val="none" w:sz="0" w:space="0" w:color="auto"/>
                <w:right w:val="none" w:sz="0" w:space="0" w:color="auto"/>
              </w:divBdr>
            </w:div>
            <w:div w:id="941187341">
              <w:marLeft w:val="0"/>
              <w:marRight w:val="0"/>
              <w:marTop w:val="0"/>
              <w:marBottom w:val="0"/>
              <w:divBdr>
                <w:top w:val="none" w:sz="0" w:space="0" w:color="auto"/>
                <w:left w:val="none" w:sz="0" w:space="0" w:color="auto"/>
                <w:bottom w:val="none" w:sz="0" w:space="0" w:color="auto"/>
                <w:right w:val="none" w:sz="0" w:space="0" w:color="auto"/>
              </w:divBdr>
            </w:div>
            <w:div w:id="1322393119">
              <w:marLeft w:val="0"/>
              <w:marRight w:val="0"/>
              <w:marTop w:val="0"/>
              <w:marBottom w:val="0"/>
              <w:divBdr>
                <w:top w:val="none" w:sz="0" w:space="0" w:color="auto"/>
                <w:left w:val="none" w:sz="0" w:space="0" w:color="auto"/>
                <w:bottom w:val="none" w:sz="0" w:space="0" w:color="auto"/>
                <w:right w:val="none" w:sz="0" w:space="0" w:color="auto"/>
              </w:divBdr>
            </w:div>
            <w:div w:id="711685487">
              <w:marLeft w:val="0"/>
              <w:marRight w:val="0"/>
              <w:marTop w:val="0"/>
              <w:marBottom w:val="0"/>
              <w:divBdr>
                <w:top w:val="none" w:sz="0" w:space="0" w:color="auto"/>
                <w:left w:val="none" w:sz="0" w:space="0" w:color="auto"/>
                <w:bottom w:val="none" w:sz="0" w:space="0" w:color="auto"/>
                <w:right w:val="none" w:sz="0" w:space="0" w:color="auto"/>
              </w:divBdr>
            </w:div>
            <w:div w:id="1460800770">
              <w:marLeft w:val="0"/>
              <w:marRight w:val="0"/>
              <w:marTop w:val="0"/>
              <w:marBottom w:val="0"/>
              <w:divBdr>
                <w:top w:val="none" w:sz="0" w:space="0" w:color="auto"/>
                <w:left w:val="none" w:sz="0" w:space="0" w:color="auto"/>
                <w:bottom w:val="none" w:sz="0" w:space="0" w:color="auto"/>
                <w:right w:val="none" w:sz="0" w:space="0" w:color="auto"/>
              </w:divBdr>
            </w:div>
            <w:div w:id="377629717">
              <w:marLeft w:val="0"/>
              <w:marRight w:val="0"/>
              <w:marTop w:val="0"/>
              <w:marBottom w:val="0"/>
              <w:divBdr>
                <w:top w:val="none" w:sz="0" w:space="0" w:color="auto"/>
                <w:left w:val="none" w:sz="0" w:space="0" w:color="auto"/>
                <w:bottom w:val="none" w:sz="0" w:space="0" w:color="auto"/>
                <w:right w:val="none" w:sz="0" w:space="0" w:color="auto"/>
              </w:divBdr>
            </w:div>
            <w:div w:id="894849439">
              <w:marLeft w:val="0"/>
              <w:marRight w:val="0"/>
              <w:marTop w:val="0"/>
              <w:marBottom w:val="0"/>
              <w:divBdr>
                <w:top w:val="none" w:sz="0" w:space="0" w:color="auto"/>
                <w:left w:val="none" w:sz="0" w:space="0" w:color="auto"/>
                <w:bottom w:val="none" w:sz="0" w:space="0" w:color="auto"/>
                <w:right w:val="none" w:sz="0" w:space="0" w:color="auto"/>
              </w:divBdr>
            </w:div>
            <w:div w:id="1562449566">
              <w:marLeft w:val="0"/>
              <w:marRight w:val="0"/>
              <w:marTop w:val="0"/>
              <w:marBottom w:val="0"/>
              <w:divBdr>
                <w:top w:val="none" w:sz="0" w:space="0" w:color="auto"/>
                <w:left w:val="none" w:sz="0" w:space="0" w:color="auto"/>
                <w:bottom w:val="none" w:sz="0" w:space="0" w:color="auto"/>
                <w:right w:val="none" w:sz="0" w:space="0" w:color="auto"/>
              </w:divBdr>
            </w:div>
            <w:div w:id="1292595249">
              <w:marLeft w:val="0"/>
              <w:marRight w:val="0"/>
              <w:marTop w:val="0"/>
              <w:marBottom w:val="0"/>
              <w:divBdr>
                <w:top w:val="none" w:sz="0" w:space="0" w:color="auto"/>
                <w:left w:val="none" w:sz="0" w:space="0" w:color="auto"/>
                <w:bottom w:val="none" w:sz="0" w:space="0" w:color="auto"/>
                <w:right w:val="none" w:sz="0" w:space="0" w:color="auto"/>
              </w:divBdr>
            </w:div>
            <w:div w:id="952632044">
              <w:marLeft w:val="0"/>
              <w:marRight w:val="0"/>
              <w:marTop w:val="0"/>
              <w:marBottom w:val="0"/>
              <w:divBdr>
                <w:top w:val="none" w:sz="0" w:space="0" w:color="auto"/>
                <w:left w:val="none" w:sz="0" w:space="0" w:color="auto"/>
                <w:bottom w:val="none" w:sz="0" w:space="0" w:color="auto"/>
                <w:right w:val="none" w:sz="0" w:space="0" w:color="auto"/>
              </w:divBdr>
            </w:div>
            <w:div w:id="502161458">
              <w:marLeft w:val="0"/>
              <w:marRight w:val="0"/>
              <w:marTop w:val="0"/>
              <w:marBottom w:val="0"/>
              <w:divBdr>
                <w:top w:val="none" w:sz="0" w:space="0" w:color="auto"/>
                <w:left w:val="none" w:sz="0" w:space="0" w:color="auto"/>
                <w:bottom w:val="none" w:sz="0" w:space="0" w:color="auto"/>
                <w:right w:val="none" w:sz="0" w:space="0" w:color="auto"/>
              </w:divBdr>
            </w:div>
            <w:div w:id="2053725121">
              <w:marLeft w:val="0"/>
              <w:marRight w:val="0"/>
              <w:marTop w:val="0"/>
              <w:marBottom w:val="0"/>
              <w:divBdr>
                <w:top w:val="none" w:sz="0" w:space="0" w:color="auto"/>
                <w:left w:val="none" w:sz="0" w:space="0" w:color="auto"/>
                <w:bottom w:val="none" w:sz="0" w:space="0" w:color="auto"/>
                <w:right w:val="none" w:sz="0" w:space="0" w:color="auto"/>
              </w:divBdr>
            </w:div>
            <w:div w:id="811753745">
              <w:marLeft w:val="0"/>
              <w:marRight w:val="0"/>
              <w:marTop w:val="0"/>
              <w:marBottom w:val="0"/>
              <w:divBdr>
                <w:top w:val="none" w:sz="0" w:space="0" w:color="auto"/>
                <w:left w:val="none" w:sz="0" w:space="0" w:color="auto"/>
                <w:bottom w:val="none" w:sz="0" w:space="0" w:color="auto"/>
                <w:right w:val="none" w:sz="0" w:space="0" w:color="auto"/>
              </w:divBdr>
            </w:div>
            <w:div w:id="1684084406">
              <w:marLeft w:val="0"/>
              <w:marRight w:val="0"/>
              <w:marTop w:val="0"/>
              <w:marBottom w:val="0"/>
              <w:divBdr>
                <w:top w:val="none" w:sz="0" w:space="0" w:color="auto"/>
                <w:left w:val="none" w:sz="0" w:space="0" w:color="auto"/>
                <w:bottom w:val="none" w:sz="0" w:space="0" w:color="auto"/>
                <w:right w:val="none" w:sz="0" w:space="0" w:color="auto"/>
              </w:divBdr>
            </w:div>
            <w:div w:id="1390885901">
              <w:marLeft w:val="0"/>
              <w:marRight w:val="0"/>
              <w:marTop w:val="0"/>
              <w:marBottom w:val="0"/>
              <w:divBdr>
                <w:top w:val="none" w:sz="0" w:space="0" w:color="auto"/>
                <w:left w:val="none" w:sz="0" w:space="0" w:color="auto"/>
                <w:bottom w:val="none" w:sz="0" w:space="0" w:color="auto"/>
                <w:right w:val="none" w:sz="0" w:space="0" w:color="auto"/>
              </w:divBdr>
            </w:div>
            <w:div w:id="1615481476">
              <w:marLeft w:val="0"/>
              <w:marRight w:val="0"/>
              <w:marTop w:val="0"/>
              <w:marBottom w:val="0"/>
              <w:divBdr>
                <w:top w:val="none" w:sz="0" w:space="0" w:color="auto"/>
                <w:left w:val="none" w:sz="0" w:space="0" w:color="auto"/>
                <w:bottom w:val="none" w:sz="0" w:space="0" w:color="auto"/>
                <w:right w:val="none" w:sz="0" w:space="0" w:color="auto"/>
              </w:divBdr>
            </w:div>
            <w:div w:id="1387409803">
              <w:marLeft w:val="0"/>
              <w:marRight w:val="0"/>
              <w:marTop w:val="0"/>
              <w:marBottom w:val="0"/>
              <w:divBdr>
                <w:top w:val="none" w:sz="0" w:space="0" w:color="auto"/>
                <w:left w:val="none" w:sz="0" w:space="0" w:color="auto"/>
                <w:bottom w:val="none" w:sz="0" w:space="0" w:color="auto"/>
                <w:right w:val="none" w:sz="0" w:space="0" w:color="auto"/>
              </w:divBdr>
            </w:div>
            <w:div w:id="737360480">
              <w:marLeft w:val="0"/>
              <w:marRight w:val="0"/>
              <w:marTop w:val="0"/>
              <w:marBottom w:val="0"/>
              <w:divBdr>
                <w:top w:val="none" w:sz="0" w:space="0" w:color="auto"/>
                <w:left w:val="none" w:sz="0" w:space="0" w:color="auto"/>
                <w:bottom w:val="none" w:sz="0" w:space="0" w:color="auto"/>
                <w:right w:val="none" w:sz="0" w:space="0" w:color="auto"/>
              </w:divBdr>
            </w:div>
            <w:div w:id="347677189">
              <w:marLeft w:val="0"/>
              <w:marRight w:val="0"/>
              <w:marTop w:val="0"/>
              <w:marBottom w:val="0"/>
              <w:divBdr>
                <w:top w:val="none" w:sz="0" w:space="0" w:color="auto"/>
                <w:left w:val="none" w:sz="0" w:space="0" w:color="auto"/>
                <w:bottom w:val="none" w:sz="0" w:space="0" w:color="auto"/>
                <w:right w:val="none" w:sz="0" w:space="0" w:color="auto"/>
              </w:divBdr>
            </w:div>
            <w:div w:id="984359454">
              <w:marLeft w:val="0"/>
              <w:marRight w:val="0"/>
              <w:marTop w:val="0"/>
              <w:marBottom w:val="0"/>
              <w:divBdr>
                <w:top w:val="none" w:sz="0" w:space="0" w:color="auto"/>
                <w:left w:val="none" w:sz="0" w:space="0" w:color="auto"/>
                <w:bottom w:val="none" w:sz="0" w:space="0" w:color="auto"/>
                <w:right w:val="none" w:sz="0" w:space="0" w:color="auto"/>
              </w:divBdr>
            </w:div>
            <w:div w:id="1905406800">
              <w:marLeft w:val="0"/>
              <w:marRight w:val="0"/>
              <w:marTop w:val="0"/>
              <w:marBottom w:val="0"/>
              <w:divBdr>
                <w:top w:val="none" w:sz="0" w:space="0" w:color="auto"/>
                <w:left w:val="none" w:sz="0" w:space="0" w:color="auto"/>
                <w:bottom w:val="none" w:sz="0" w:space="0" w:color="auto"/>
                <w:right w:val="none" w:sz="0" w:space="0" w:color="auto"/>
              </w:divBdr>
            </w:div>
            <w:div w:id="421872658">
              <w:marLeft w:val="0"/>
              <w:marRight w:val="0"/>
              <w:marTop w:val="0"/>
              <w:marBottom w:val="0"/>
              <w:divBdr>
                <w:top w:val="none" w:sz="0" w:space="0" w:color="auto"/>
                <w:left w:val="none" w:sz="0" w:space="0" w:color="auto"/>
                <w:bottom w:val="none" w:sz="0" w:space="0" w:color="auto"/>
                <w:right w:val="none" w:sz="0" w:space="0" w:color="auto"/>
              </w:divBdr>
            </w:div>
            <w:div w:id="57438071">
              <w:marLeft w:val="0"/>
              <w:marRight w:val="0"/>
              <w:marTop w:val="0"/>
              <w:marBottom w:val="0"/>
              <w:divBdr>
                <w:top w:val="none" w:sz="0" w:space="0" w:color="auto"/>
                <w:left w:val="none" w:sz="0" w:space="0" w:color="auto"/>
                <w:bottom w:val="none" w:sz="0" w:space="0" w:color="auto"/>
                <w:right w:val="none" w:sz="0" w:space="0" w:color="auto"/>
              </w:divBdr>
            </w:div>
            <w:div w:id="1600522263">
              <w:marLeft w:val="0"/>
              <w:marRight w:val="0"/>
              <w:marTop w:val="0"/>
              <w:marBottom w:val="0"/>
              <w:divBdr>
                <w:top w:val="none" w:sz="0" w:space="0" w:color="auto"/>
                <w:left w:val="none" w:sz="0" w:space="0" w:color="auto"/>
                <w:bottom w:val="none" w:sz="0" w:space="0" w:color="auto"/>
                <w:right w:val="none" w:sz="0" w:space="0" w:color="auto"/>
              </w:divBdr>
            </w:div>
            <w:div w:id="1593195982">
              <w:marLeft w:val="0"/>
              <w:marRight w:val="0"/>
              <w:marTop w:val="0"/>
              <w:marBottom w:val="0"/>
              <w:divBdr>
                <w:top w:val="none" w:sz="0" w:space="0" w:color="auto"/>
                <w:left w:val="none" w:sz="0" w:space="0" w:color="auto"/>
                <w:bottom w:val="none" w:sz="0" w:space="0" w:color="auto"/>
                <w:right w:val="none" w:sz="0" w:space="0" w:color="auto"/>
              </w:divBdr>
            </w:div>
            <w:div w:id="517621254">
              <w:marLeft w:val="0"/>
              <w:marRight w:val="0"/>
              <w:marTop w:val="0"/>
              <w:marBottom w:val="0"/>
              <w:divBdr>
                <w:top w:val="none" w:sz="0" w:space="0" w:color="auto"/>
                <w:left w:val="none" w:sz="0" w:space="0" w:color="auto"/>
                <w:bottom w:val="none" w:sz="0" w:space="0" w:color="auto"/>
                <w:right w:val="none" w:sz="0" w:space="0" w:color="auto"/>
              </w:divBdr>
            </w:div>
            <w:div w:id="2047096775">
              <w:marLeft w:val="0"/>
              <w:marRight w:val="0"/>
              <w:marTop w:val="0"/>
              <w:marBottom w:val="0"/>
              <w:divBdr>
                <w:top w:val="none" w:sz="0" w:space="0" w:color="auto"/>
                <w:left w:val="none" w:sz="0" w:space="0" w:color="auto"/>
                <w:bottom w:val="none" w:sz="0" w:space="0" w:color="auto"/>
                <w:right w:val="none" w:sz="0" w:space="0" w:color="auto"/>
              </w:divBdr>
            </w:div>
            <w:div w:id="1459645754">
              <w:marLeft w:val="0"/>
              <w:marRight w:val="0"/>
              <w:marTop w:val="0"/>
              <w:marBottom w:val="0"/>
              <w:divBdr>
                <w:top w:val="none" w:sz="0" w:space="0" w:color="auto"/>
                <w:left w:val="none" w:sz="0" w:space="0" w:color="auto"/>
                <w:bottom w:val="none" w:sz="0" w:space="0" w:color="auto"/>
                <w:right w:val="none" w:sz="0" w:space="0" w:color="auto"/>
              </w:divBdr>
            </w:div>
            <w:div w:id="63647249">
              <w:marLeft w:val="0"/>
              <w:marRight w:val="0"/>
              <w:marTop w:val="0"/>
              <w:marBottom w:val="0"/>
              <w:divBdr>
                <w:top w:val="none" w:sz="0" w:space="0" w:color="auto"/>
                <w:left w:val="none" w:sz="0" w:space="0" w:color="auto"/>
                <w:bottom w:val="none" w:sz="0" w:space="0" w:color="auto"/>
                <w:right w:val="none" w:sz="0" w:space="0" w:color="auto"/>
              </w:divBdr>
            </w:div>
            <w:div w:id="1155998740">
              <w:marLeft w:val="0"/>
              <w:marRight w:val="0"/>
              <w:marTop w:val="0"/>
              <w:marBottom w:val="0"/>
              <w:divBdr>
                <w:top w:val="none" w:sz="0" w:space="0" w:color="auto"/>
                <w:left w:val="none" w:sz="0" w:space="0" w:color="auto"/>
                <w:bottom w:val="none" w:sz="0" w:space="0" w:color="auto"/>
                <w:right w:val="none" w:sz="0" w:space="0" w:color="auto"/>
              </w:divBdr>
            </w:div>
            <w:div w:id="797181931">
              <w:marLeft w:val="0"/>
              <w:marRight w:val="0"/>
              <w:marTop w:val="0"/>
              <w:marBottom w:val="0"/>
              <w:divBdr>
                <w:top w:val="none" w:sz="0" w:space="0" w:color="auto"/>
                <w:left w:val="none" w:sz="0" w:space="0" w:color="auto"/>
                <w:bottom w:val="none" w:sz="0" w:space="0" w:color="auto"/>
                <w:right w:val="none" w:sz="0" w:space="0" w:color="auto"/>
              </w:divBdr>
            </w:div>
            <w:div w:id="1439451465">
              <w:marLeft w:val="0"/>
              <w:marRight w:val="0"/>
              <w:marTop w:val="0"/>
              <w:marBottom w:val="0"/>
              <w:divBdr>
                <w:top w:val="none" w:sz="0" w:space="0" w:color="auto"/>
                <w:left w:val="none" w:sz="0" w:space="0" w:color="auto"/>
                <w:bottom w:val="none" w:sz="0" w:space="0" w:color="auto"/>
                <w:right w:val="none" w:sz="0" w:space="0" w:color="auto"/>
              </w:divBdr>
            </w:div>
            <w:div w:id="98256002">
              <w:marLeft w:val="0"/>
              <w:marRight w:val="0"/>
              <w:marTop w:val="0"/>
              <w:marBottom w:val="0"/>
              <w:divBdr>
                <w:top w:val="none" w:sz="0" w:space="0" w:color="auto"/>
                <w:left w:val="none" w:sz="0" w:space="0" w:color="auto"/>
                <w:bottom w:val="none" w:sz="0" w:space="0" w:color="auto"/>
                <w:right w:val="none" w:sz="0" w:space="0" w:color="auto"/>
              </w:divBdr>
            </w:div>
            <w:div w:id="1299335821">
              <w:marLeft w:val="0"/>
              <w:marRight w:val="0"/>
              <w:marTop w:val="0"/>
              <w:marBottom w:val="0"/>
              <w:divBdr>
                <w:top w:val="none" w:sz="0" w:space="0" w:color="auto"/>
                <w:left w:val="none" w:sz="0" w:space="0" w:color="auto"/>
                <w:bottom w:val="none" w:sz="0" w:space="0" w:color="auto"/>
                <w:right w:val="none" w:sz="0" w:space="0" w:color="auto"/>
              </w:divBdr>
            </w:div>
            <w:div w:id="808476188">
              <w:marLeft w:val="0"/>
              <w:marRight w:val="0"/>
              <w:marTop w:val="0"/>
              <w:marBottom w:val="0"/>
              <w:divBdr>
                <w:top w:val="none" w:sz="0" w:space="0" w:color="auto"/>
                <w:left w:val="none" w:sz="0" w:space="0" w:color="auto"/>
                <w:bottom w:val="none" w:sz="0" w:space="0" w:color="auto"/>
                <w:right w:val="none" w:sz="0" w:space="0" w:color="auto"/>
              </w:divBdr>
            </w:div>
            <w:div w:id="146409759">
              <w:marLeft w:val="0"/>
              <w:marRight w:val="0"/>
              <w:marTop w:val="0"/>
              <w:marBottom w:val="0"/>
              <w:divBdr>
                <w:top w:val="none" w:sz="0" w:space="0" w:color="auto"/>
                <w:left w:val="none" w:sz="0" w:space="0" w:color="auto"/>
                <w:bottom w:val="none" w:sz="0" w:space="0" w:color="auto"/>
                <w:right w:val="none" w:sz="0" w:space="0" w:color="auto"/>
              </w:divBdr>
            </w:div>
            <w:div w:id="25756810">
              <w:marLeft w:val="0"/>
              <w:marRight w:val="0"/>
              <w:marTop w:val="0"/>
              <w:marBottom w:val="0"/>
              <w:divBdr>
                <w:top w:val="none" w:sz="0" w:space="0" w:color="auto"/>
                <w:left w:val="none" w:sz="0" w:space="0" w:color="auto"/>
                <w:bottom w:val="none" w:sz="0" w:space="0" w:color="auto"/>
                <w:right w:val="none" w:sz="0" w:space="0" w:color="auto"/>
              </w:divBdr>
            </w:div>
            <w:div w:id="906181826">
              <w:marLeft w:val="0"/>
              <w:marRight w:val="0"/>
              <w:marTop w:val="0"/>
              <w:marBottom w:val="0"/>
              <w:divBdr>
                <w:top w:val="none" w:sz="0" w:space="0" w:color="auto"/>
                <w:left w:val="none" w:sz="0" w:space="0" w:color="auto"/>
                <w:bottom w:val="none" w:sz="0" w:space="0" w:color="auto"/>
                <w:right w:val="none" w:sz="0" w:space="0" w:color="auto"/>
              </w:divBdr>
            </w:div>
            <w:div w:id="2014723930">
              <w:marLeft w:val="0"/>
              <w:marRight w:val="0"/>
              <w:marTop w:val="0"/>
              <w:marBottom w:val="0"/>
              <w:divBdr>
                <w:top w:val="none" w:sz="0" w:space="0" w:color="auto"/>
                <w:left w:val="none" w:sz="0" w:space="0" w:color="auto"/>
                <w:bottom w:val="none" w:sz="0" w:space="0" w:color="auto"/>
                <w:right w:val="none" w:sz="0" w:space="0" w:color="auto"/>
              </w:divBdr>
            </w:div>
            <w:div w:id="1889950606">
              <w:marLeft w:val="0"/>
              <w:marRight w:val="0"/>
              <w:marTop w:val="0"/>
              <w:marBottom w:val="0"/>
              <w:divBdr>
                <w:top w:val="none" w:sz="0" w:space="0" w:color="auto"/>
                <w:left w:val="none" w:sz="0" w:space="0" w:color="auto"/>
                <w:bottom w:val="none" w:sz="0" w:space="0" w:color="auto"/>
                <w:right w:val="none" w:sz="0" w:space="0" w:color="auto"/>
              </w:divBdr>
            </w:div>
            <w:div w:id="1837108589">
              <w:marLeft w:val="0"/>
              <w:marRight w:val="0"/>
              <w:marTop w:val="0"/>
              <w:marBottom w:val="0"/>
              <w:divBdr>
                <w:top w:val="none" w:sz="0" w:space="0" w:color="auto"/>
                <w:left w:val="none" w:sz="0" w:space="0" w:color="auto"/>
                <w:bottom w:val="none" w:sz="0" w:space="0" w:color="auto"/>
                <w:right w:val="none" w:sz="0" w:space="0" w:color="auto"/>
              </w:divBdr>
            </w:div>
            <w:div w:id="70703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6328">
      <w:bodyDiv w:val="1"/>
      <w:marLeft w:val="0"/>
      <w:marRight w:val="0"/>
      <w:marTop w:val="0"/>
      <w:marBottom w:val="0"/>
      <w:divBdr>
        <w:top w:val="none" w:sz="0" w:space="0" w:color="auto"/>
        <w:left w:val="none" w:sz="0" w:space="0" w:color="auto"/>
        <w:bottom w:val="none" w:sz="0" w:space="0" w:color="auto"/>
        <w:right w:val="none" w:sz="0" w:space="0" w:color="auto"/>
      </w:divBdr>
    </w:div>
    <w:div w:id="1914580481">
      <w:bodyDiv w:val="1"/>
      <w:marLeft w:val="0"/>
      <w:marRight w:val="0"/>
      <w:marTop w:val="0"/>
      <w:marBottom w:val="0"/>
      <w:divBdr>
        <w:top w:val="none" w:sz="0" w:space="0" w:color="auto"/>
        <w:left w:val="none" w:sz="0" w:space="0" w:color="auto"/>
        <w:bottom w:val="none" w:sz="0" w:space="0" w:color="auto"/>
        <w:right w:val="none" w:sz="0" w:space="0" w:color="auto"/>
      </w:divBdr>
    </w:div>
    <w:div w:id="19800646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MnUd31TvBoU" TargetMode="Externa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trello.com/" TargetMode="Externa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trello.com/" TargetMode="External"/><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hyperlink" Target="mailto:Journey@RockCentralDetroit.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Journey@RockCentralDetroi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Phifer/Documents/DevBuild/Debugg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E820C8DCD80424EA60360ECDDD46A17" ma:contentTypeVersion="13" ma:contentTypeDescription="Create a new document." ma:contentTypeScope="" ma:versionID="86082adb8aa4ce38ba9cec6ba099714d">
  <xsd:schema xmlns:xsd="http://www.w3.org/2001/XMLSchema" xmlns:xs="http://www.w3.org/2001/XMLSchema" xmlns:p="http://schemas.microsoft.com/office/2006/metadata/properties" xmlns:ns2="http://schemas.microsoft.com/sharepoint/v3/fields" xmlns:ns3="6098ee4d-025a-4dcf-8000-6b9b5d0a9f2f" xmlns:ns4="d15c6953-5913-4076-9fb2-3f8fea2743e2" targetNamespace="http://schemas.microsoft.com/office/2006/metadata/properties" ma:root="true" ma:fieldsID="5e46a35b2fa967c872de83e0cb6e7de9" ns2:_="" ns3:_="" ns4:_="">
    <xsd:import namespace="http://schemas.microsoft.com/sharepoint/v3/fields"/>
    <xsd:import namespace="6098ee4d-025a-4dcf-8000-6b9b5d0a9f2f"/>
    <xsd:import namespace="d15c6953-5913-4076-9fb2-3f8fea2743e2"/>
    <xsd:element name="properties">
      <xsd:complexType>
        <xsd:sequence>
          <xsd:element name="documentManagement">
            <xsd:complexType>
              <xsd:all>
                <xsd:element ref="ns2:_Version" minOccurs="0"/>
                <xsd:element ref="ns3:MediaServiceMetadata" minOccurs="0"/>
                <xsd:element ref="ns3:MediaServiceFastMetadata" minOccurs="0"/>
                <xsd:element ref="ns3:MediaServiceAutoTags" minOccurs="0"/>
                <xsd:element ref="ns3:MediaServiceDateTaken" minOccurs="0"/>
                <xsd:element ref="ns4:SharedWithUsers" minOccurs="0"/>
                <xsd:element ref="ns4:SharedWithDetails" minOccurs="0"/>
                <xsd:element ref="ns3:MediaServiceOCR" minOccurs="0"/>
                <xsd:element ref="ns3:MediaServiceEventHashCode" minOccurs="0"/>
                <xsd:element ref="ns3:MediaServiceGenerationTim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2" nillable="true" ma:displayName="Version" ma:internalName="_Ver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98ee4d-025a-4dcf-8000-6b9b5d0a9f2f" elementFormDefault="qualified">
    <xsd:import namespace="http://schemas.microsoft.com/office/2006/documentManagement/types"/>
    <xsd:import namespace="http://schemas.microsoft.com/office/infopath/2007/PartnerControls"/>
    <xsd:element name="MediaServiceMetadata" ma:index="6" nillable="true" ma:displayName="MediaServiceMetadata" ma:description="" ma:hidden="true" ma:internalName="MediaServiceMetadata" ma:readOnly="true">
      <xsd:simpleType>
        <xsd:restriction base="dms:Note"/>
      </xsd:simpleType>
    </xsd:element>
    <xsd:element name="MediaServiceFastMetadata" ma:index="7" nillable="true" ma:displayName="MediaServiceFastMetadata" ma:description="" ma:hidden="true" ma:internalName="MediaServiceFastMetadata" ma:readOnly="true">
      <xsd:simpleType>
        <xsd:restriction base="dms:Note"/>
      </xsd:simpleType>
    </xsd:element>
    <xsd:element name="MediaServiceAutoTags" ma:index="8" nillable="true" ma:displayName="MediaServiceAutoTags" ma:description="" ma:internalName="MediaServiceAutoTags" ma:readOnly="true">
      <xsd:simpleType>
        <xsd:restriction base="dms:Text"/>
      </xsd:simpleType>
    </xsd:element>
    <xsd:element name="MediaServiceDateTaken" ma:index="9" nillable="true" ma:displayName="MediaServiceDateTaken" ma:descriptio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15c6953-5913-4076-9fb2-3f8fea2743e2"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Version xmlns="http://schemas.microsoft.com/sharepoint/v3/fields" xsi:nil="true"/>
  </documentManagement>
</p:properties>
</file>

<file path=customXml/itemProps1.xml><?xml version="1.0" encoding="utf-8"?>
<ds:datastoreItem xmlns:ds="http://schemas.openxmlformats.org/officeDocument/2006/customXml" ds:itemID="{A83FF129-6E4C-1D44-966B-CA378B4D54C9}">
  <ds:schemaRefs>
    <ds:schemaRef ds:uri="http://schemas.openxmlformats.org/officeDocument/2006/bibliography"/>
  </ds:schemaRefs>
</ds:datastoreItem>
</file>

<file path=customXml/itemProps2.xml><?xml version="1.0" encoding="utf-8"?>
<ds:datastoreItem xmlns:ds="http://schemas.openxmlformats.org/officeDocument/2006/customXml" ds:itemID="{0362652F-10EF-4D4D-A2F1-EEF3681BB7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fields"/>
    <ds:schemaRef ds:uri="6098ee4d-025a-4dcf-8000-6b9b5d0a9f2f"/>
    <ds:schemaRef ds:uri="d15c6953-5913-4076-9fb2-3f8fea2743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2E3726-8E9A-43EE-8509-0CE66595F6B3}">
  <ds:schemaRefs>
    <ds:schemaRef ds:uri="http://schemas.microsoft.com/sharepoint/v3/contenttype/forms"/>
  </ds:schemaRefs>
</ds:datastoreItem>
</file>

<file path=customXml/itemProps4.xml><?xml version="1.0" encoding="utf-8"?>
<ds:datastoreItem xmlns:ds="http://schemas.openxmlformats.org/officeDocument/2006/customXml" ds:itemID="{931ED9F3-2622-4224-A36F-52A3362E9D70}">
  <ds:schemaRefs>
    <ds:schemaRef ds:uri="http://schemas.microsoft.com/office/2006/metadata/properties"/>
    <ds:schemaRef ds:uri="http://schemas.microsoft.com/office/infopath/2007/PartnerControls"/>
    <ds:schemaRef ds:uri="http://schemas.microsoft.com/sharepoint/v3/fields"/>
  </ds:schemaRefs>
</ds:datastoreItem>
</file>

<file path=docProps/app.xml><?xml version="1.0" encoding="utf-8"?>
<Properties xmlns="http://schemas.openxmlformats.org/officeDocument/2006/extended-properties" xmlns:vt="http://schemas.openxmlformats.org/officeDocument/2006/docPropsVTypes">
  <Template>Debugging.dotx</Template>
  <TotalTime>9</TotalTime>
  <Pages>4</Pages>
  <Words>581</Words>
  <Characters>3312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Phifer, Hemory</cp:lastModifiedBy>
  <cp:revision>5</cp:revision>
  <dcterms:created xsi:type="dcterms:W3CDTF">2021-11-08T13:38:00Z</dcterms:created>
  <dcterms:modified xsi:type="dcterms:W3CDTF">2021-11-08T13:58:00Z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0x0101006E820C8DCD80424EA60360ECDDD46A17</vt:lpwstr>
  </property>
  <property fmtid="{D5CDD505-2E9C-101B-9397-08002B2CF9AE}" pid="3" name="MSIP_Label_807724ff-9999-494f-b257-05dacc46ac87_Enabled">
    <vt:lpwstr>true</vt:lpwstr>
  </property>
  <property fmtid="{D5CDD505-2E9C-101B-9397-08002B2CF9AE}" pid="4" name="MSIP_Label_807724ff-9999-494f-b257-05dacc46ac87_SetDate">
    <vt:lpwstr>2021-05-19T18:09:18Z</vt:lpwstr>
  </property>
  <property fmtid="{D5CDD505-2E9C-101B-9397-08002B2CF9AE}" pid="5" name="MSIP_Label_807724ff-9999-494f-b257-05dacc46ac87_Method">
    <vt:lpwstr>Standard</vt:lpwstr>
  </property>
  <property fmtid="{D5CDD505-2E9C-101B-9397-08002B2CF9AE}" pid="6" name="MSIP_Label_807724ff-9999-494f-b257-05dacc46ac87_Name">
    <vt:lpwstr>807724ff-9999-494f-b257-05dacc46ac87</vt:lpwstr>
  </property>
  <property fmtid="{D5CDD505-2E9C-101B-9397-08002B2CF9AE}" pid="7" name="MSIP_Label_807724ff-9999-494f-b257-05dacc46ac87_SiteId">
    <vt:lpwstr>e58c8e81-abd8-48a8-929d-eb67611b83bd</vt:lpwstr>
  </property>
  <property fmtid="{D5CDD505-2E9C-101B-9397-08002B2CF9AE}" pid="8" name="MSIP_Label_807724ff-9999-494f-b257-05dacc46ac87_ActionId">
    <vt:lpwstr>af9ac30b-1949-4d25-9e58-44b1f719b143</vt:lpwstr>
  </property>
  <property fmtid="{D5CDD505-2E9C-101B-9397-08002B2CF9AE}" pid="9" name="MSIP_Label_807724ff-9999-494f-b257-05dacc46ac87_ContentBits">
    <vt:lpwstr>0</vt:lpwstr>
  </property>
</Properties>
</file>